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77C02" w14:textId="77777777" w:rsidR="00672F07" w:rsidRPr="00D75083" w:rsidRDefault="0070355D" w:rsidP="00561A46">
      <w:pPr>
        <w:spacing w:after="240"/>
        <w:jc w:val="center"/>
        <w:rPr>
          <w:rFonts w:ascii="Arial" w:hAnsi="Arial" w:cs="Arial"/>
        </w:rPr>
      </w:pPr>
      <w:r w:rsidRPr="00D75083">
        <w:rPr>
          <w:rFonts w:ascii="Arial" w:hAnsi="Arial" w:cs="Arial"/>
          <w:lang w:eastAsia="lt-LT"/>
        </w:rPr>
        <w:drawing>
          <wp:inline distT="0" distB="0" distL="0" distR="0" wp14:anchorId="7D91415B" wp14:editId="48852FAA">
            <wp:extent cx="877912" cy="87866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MIF Garamond-logo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8442" cy="89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D3E1C" w14:textId="77777777" w:rsidR="0087547C" w:rsidRPr="00D75083" w:rsidRDefault="0087547C" w:rsidP="0070355D">
      <w:pPr>
        <w:spacing w:before="240" w:after="0"/>
        <w:jc w:val="center"/>
        <w:rPr>
          <w:rFonts w:ascii="Arial" w:hAnsi="Arial" w:cs="Arial"/>
        </w:rPr>
      </w:pPr>
      <w:r w:rsidRPr="00D75083">
        <w:rPr>
          <w:rFonts w:ascii="Arial" w:hAnsi="Arial" w:cs="Arial"/>
        </w:rPr>
        <w:t>VILNIAUS UNIVERSITETAS</w:t>
      </w:r>
    </w:p>
    <w:p w14:paraId="1264626F" w14:textId="77777777" w:rsidR="0087547C" w:rsidRPr="00D75083" w:rsidRDefault="0087547C" w:rsidP="0070355D">
      <w:pPr>
        <w:spacing w:after="0"/>
        <w:jc w:val="center"/>
        <w:rPr>
          <w:rFonts w:ascii="Arial" w:hAnsi="Arial" w:cs="Arial"/>
        </w:rPr>
      </w:pPr>
      <w:r w:rsidRPr="00D75083">
        <w:rPr>
          <w:rFonts w:ascii="Arial" w:hAnsi="Arial" w:cs="Arial"/>
        </w:rPr>
        <w:t>MATEMATIKOS IR INFORMATIKOS FAKULTETAS</w:t>
      </w:r>
    </w:p>
    <w:p w14:paraId="302100E3" w14:textId="77777777" w:rsidR="00342B0E" w:rsidRPr="00D75083" w:rsidRDefault="00556C2C" w:rsidP="0070355D">
      <w:pPr>
        <w:spacing w:after="0"/>
        <w:jc w:val="center"/>
        <w:rPr>
          <w:rFonts w:ascii="Arial" w:hAnsi="Arial" w:cs="Arial"/>
        </w:rPr>
      </w:pPr>
      <w:r w:rsidRPr="00D75083">
        <w:rPr>
          <w:rFonts w:ascii="Arial" w:hAnsi="Arial" w:cs="Arial"/>
        </w:rPr>
        <w:t>INFORMACINIŲ SISTEMŲ INŽINERIJOS STUDIJŲ PROGRAMA</w:t>
      </w:r>
    </w:p>
    <w:p w14:paraId="7D2BBFA8" w14:textId="77777777" w:rsidR="002C07D2" w:rsidRPr="00D75083" w:rsidRDefault="00CF250A" w:rsidP="002C07D2">
      <w:pPr>
        <w:spacing w:before="600" w:after="0"/>
        <w:jc w:val="center"/>
        <w:rPr>
          <w:rFonts w:ascii="Arial" w:hAnsi="Arial" w:cs="Arial"/>
        </w:rPr>
      </w:pPr>
      <w:r w:rsidRPr="00D75083">
        <w:rPr>
          <w:rFonts w:ascii="Arial" w:hAnsi="Arial" w:cs="Arial"/>
          <w:lang w:eastAsia="lt-LT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88268B2" wp14:editId="7DF749A1">
                <wp:simplePos x="0" y="0"/>
                <wp:positionH relativeFrom="margin">
                  <wp:align>center</wp:align>
                </wp:positionH>
                <wp:positionV relativeFrom="page">
                  <wp:posOffset>3115310</wp:posOffset>
                </wp:positionV>
                <wp:extent cx="5803900" cy="1882140"/>
                <wp:effectExtent l="0" t="0" r="6350" b="3810"/>
                <wp:wrapTopAndBottom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03900" cy="18821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B407EC2" w14:textId="62B288D9" w:rsidR="0036716C" w:rsidRPr="00D75083" w:rsidRDefault="00C44BA1" w:rsidP="00E3195D">
                            <w:pPr>
                              <w:spacing w:after="120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</w:rPr>
                            </w:pPr>
                            <w:r w:rsidRPr="00D75083"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</w:rPr>
                              <w:t>Naudotojų teisės. Prieigos ribojimas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36000" rIns="36000" bIns="3600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88268B2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0;margin-top:245.3pt;width:457pt;height:148.2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page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" filled="f" stroked="f" strokeweight=".5pt">
                <v:textbox inset="1mm,1mm,1mm,1mm">
                  <w:txbxContent>
                    <w:p w14:paraId="1B407EC2" w14:textId="62B288D9" w:rsidR="0036716C" w:rsidRPr="00D75083" w:rsidRDefault="00C44BA1" w:rsidP="00E3195D">
                      <w:pPr>
                        <w:spacing w:after="120"/>
                        <w:jc w:val="center"/>
                        <w:rPr>
                          <w:rFonts w:ascii="Arial" w:hAnsi="Arial" w:cs="Arial"/>
                          <w:b/>
                          <w:bCs/>
                          <w:sz w:val="28"/>
                        </w:rPr>
                      </w:pPr>
                      <w:r w:rsidRPr="00D75083">
                        <w:rPr>
                          <w:rFonts w:ascii="Arial" w:hAnsi="Arial" w:cs="Arial"/>
                          <w:b/>
                          <w:bCs/>
                          <w:sz w:val="28"/>
                        </w:rPr>
                        <w:t>Naudotojų teisės. Prieigos ribojimas</w:t>
                      </w:r>
                    </w:p>
                  </w:txbxContent>
                </v:textbox>
                <w10:wrap type="topAndBottom" anchorx="margin" anchory="page"/>
              </v:shape>
            </w:pict>
          </mc:Fallback>
        </mc:AlternateContent>
      </w:r>
    </w:p>
    <w:p w14:paraId="12647CE8" w14:textId="1CC99580" w:rsidR="002C07D2" w:rsidRPr="00D75083" w:rsidRDefault="005330E8" w:rsidP="00561A46">
      <w:pPr>
        <w:spacing w:before="360" w:after="480"/>
        <w:jc w:val="center"/>
        <w:rPr>
          <w:rFonts w:ascii="Arial" w:hAnsi="Arial" w:cs="Arial"/>
          <w:b/>
        </w:rPr>
      </w:pPr>
      <w:r w:rsidRPr="00D75083">
        <w:rPr>
          <w:rFonts w:ascii="Arial" w:hAnsi="Arial" w:cs="Arial"/>
        </w:rPr>
        <w:t xml:space="preserve">2 </w:t>
      </w:r>
      <w:r w:rsidR="006850E3" w:rsidRPr="00D75083">
        <w:rPr>
          <w:rFonts w:ascii="Arial" w:hAnsi="Arial" w:cs="Arial"/>
        </w:rPr>
        <w:t>Praktinio</w:t>
      </w:r>
      <w:r w:rsidR="00F3089D" w:rsidRPr="00D75083">
        <w:rPr>
          <w:rFonts w:ascii="Arial" w:hAnsi="Arial" w:cs="Arial"/>
        </w:rPr>
        <w:t xml:space="preserve"> </w:t>
      </w:r>
      <w:r w:rsidR="003C313E" w:rsidRPr="00D75083">
        <w:rPr>
          <w:rFonts w:ascii="Arial" w:hAnsi="Arial" w:cs="Arial"/>
        </w:rPr>
        <w:t>darbo ataskaita</w:t>
      </w:r>
    </w:p>
    <w:p w14:paraId="341880E9" w14:textId="3E61EDCE" w:rsidR="00CF250A" w:rsidRPr="00D75083" w:rsidRDefault="002C07D2" w:rsidP="002C07D2">
      <w:pPr>
        <w:spacing w:before="2040" w:after="120"/>
        <w:ind w:left="4536"/>
        <w:rPr>
          <w:rFonts w:ascii="Arial" w:hAnsi="Arial" w:cs="Arial"/>
        </w:rPr>
      </w:pPr>
      <w:r w:rsidRPr="00D75083">
        <w:rPr>
          <w:rFonts w:ascii="Arial" w:hAnsi="Arial" w:cs="Arial"/>
        </w:rPr>
        <w:t xml:space="preserve">Atliko: </w:t>
      </w:r>
      <w:r w:rsidR="00E3195D" w:rsidRPr="00D75083">
        <w:rPr>
          <w:rFonts w:ascii="Arial" w:hAnsi="Arial" w:cs="Arial"/>
        </w:rPr>
        <w:t>Adomas Lukoševičius</w:t>
      </w:r>
    </w:p>
    <w:p w14:paraId="2B164010" w14:textId="506D4FAA" w:rsidR="002C07D2" w:rsidRPr="00D75083" w:rsidRDefault="002C07D2" w:rsidP="002C07D2">
      <w:pPr>
        <w:spacing w:after="600"/>
        <w:ind w:left="4536"/>
        <w:rPr>
          <w:rFonts w:ascii="Arial" w:hAnsi="Arial" w:cs="Arial"/>
        </w:rPr>
      </w:pPr>
      <w:r w:rsidRPr="00D75083">
        <w:rPr>
          <w:rFonts w:ascii="Arial" w:hAnsi="Arial" w:cs="Arial"/>
        </w:rPr>
        <w:t>VU el. p.</w:t>
      </w:r>
      <w:r w:rsidR="00FF548E" w:rsidRPr="00D75083">
        <w:rPr>
          <w:rFonts w:ascii="Arial" w:hAnsi="Arial" w:cs="Arial"/>
        </w:rPr>
        <w:t xml:space="preserve">: </w:t>
      </w:r>
      <w:r w:rsidR="00E3195D" w:rsidRPr="00D75083">
        <w:rPr>
          <w:rFonts w:ascii="Arial" w:hAnsi="Arial" w:cs="Arial"/>
        </w:rPr>
        <w:t>adomas.lukosevicius</w:t>
      </w:r>
      <w:r w:rsidR="00FF548E" w:rsidRPr="00D75083">
        <w:rPr>
          <w:rFonts w:ascii="Arial" w:hAnsi="Arial" w:cs="Arial"/>
        </w:rPr>
        <w:t>@mif.stud.vu.lt</w:t>
      </w:r>
    </w:p>
    <w:p w14:paraId="0FA4825A" w14:textId="37E2638B" w:rsidR="002C07D2" w:rsidRPr="00D75083" w:rsidRDefault="00F3089D" w:rsidP="002C07D2">
      <w:pPr>
        <w:spacing w:after="600"/>
        <w:ind w:left="4536"/>
        <w:rPr>
          <w:rFonts w:ascii="Arial" w:hAnsi="Arial" w:cs="Arial"/>
        </w:rPr>
      </w:pPr>
      <w:r w:rsidRPr="00D75083">
        <w:rPr>
          <w:rFonts w:ascii="Arial" w:hAnsi="Arial" w:cs="Arial"/>
        </w:rPr>
        <w:t>Vertino</w:t>
      </w:r>
      <w:r w:rsidR="002C07D2" w:rsidRPr="00D75083">
        <w:rPr>
          <w:rFonts w:ascii="Arial" w:hAnsi="Arial" w:cs="Arial"/>
        </w:rPr>
        <w:t xml:space="preserve">: </w:t>
      </w:r>
      <w:r w:rsidR="00E3195D" w:rsidRPr="00D75083">
        <w:rPr>
          <w:rFonts w:ascii="Arial" w:hAnsi="Arial" w:cs="Arial"/>
        </w:rPr>
        <w:t>dr. Aleksandr Igumenov</w:t>
      </w:r>
    </w:p>
    <w:p w14:paraId="352976AF" w14:textId="77777777" w:rsidR="0070355D" w:rsidRPr="00D75083" w:rsidRDefault="00E35D6C" w:rsidP="00561A46">
      <w:pPr>
        <w:spacing w:before="3000" w:after="0"/>
        <w:jc w:val="center"/>
        <w:rPr>
          <w:rFonts w:ascii="Arial" w:hAnsi="Arial" w:cs="Arial"/>
          <w:sz w:val="20"/>
        </w:rPr>
      </w:pPr>
      <w:r w:rsidRPr="00D75083">
        <w:rPr>
          <w:rFonts w:ascii="Arial" w:hAnsi="Arial" w:cs="Arial"/>
          <w:sz w:val="20"/>
        </w:rPr>
        <w:t>Vilnius</w:t>
      </w:r>
    </w:p>
    <w:p w14:paraId="12BAF610" w14:textId="05FE734F" w:rsidR="00085109" w:rsidRPr="00D75083" w:rsidRDefault="00E3195D" w:rsidP="00561A46">
      <w:pPr>
        <w:spacing w:before="60" w:after="120"/>
        <w:jc w:val="center"/>
        <w:rPr>
          <w:rFonts w:ascii="Arial" w:hAnsi="Arial" w:cs="Arial"/>
        </w:rPr>
      </w:pPr>
      <w:r w:rsidRPr="00D75083">
        <w:rPr>
          <w:rFonts w:ascii="Arial" w:hAnsi="Arial" w:cs="Arial"/>
          <w:sz w:val="20"/>
        </w:rPr>
        <w:t>2026</w:t>
      </w:r>
      <w:r w:rsidR="0038356F" w:rsidRPr="00D75083">
        <w:rPr>
          <w:rFonts w:ascii="Arial" w:hAnsi="Arial" w:cs="Arial"/>
        </w:rPr>
        <w:br w:type="page"/>
      </w:r>
    </w:p>
    <w:p w14:paraId="297E792A" w14:textId="77777777" w:rsidR="0036716C" w:rsidRPr="00D75083" w:rsidRDefault="0036716C" w:rsidP="00085109">
      <w:pPr>
        <w:spacing w:before="2400" w:after="120"/>
        <w:jc w:val="center"/>
        <w:rPr>
          <w:rFonts w:ascii="Arial" w:hAnsi="Arial" w:cs="Arial"/>
        </w:rPr>
        <w:sectPr w:rsidR="0036716C" w:rsidRPr="00D75083" w:rsidSect="005D1DC7">
          <w:footerReference w:type="default" r:id="rId9"/>
          <w:footerReference w:type="first" r:id="rId10"/>
          <w:pgSz w:w="11906" w:h="16838"/>
          <w:pgMar w:top="1021" w:right="1021" w:bottom="1021" w:left="1588" w:header="567" w:footer="567" w:gutter="0"/>
          <w:pgNumType w:start="1"/>
          <w:cols w:space="1296"/>
          <w:docGrid w:linePitch="360"/>
        </w:sectPr>
      </w:pPr>
    </w:p>
    <w:p w14:paraId="27658AF9" w14:textId="4BE3C469" w:rsidR="002C20A5" w:rsidRPr="00D75083" w:rsidRDefault="005973A1" w:rsidP="005973A1">
      <w:pPr>
        <w:pStyle w:val="ISIAntrat10"/>
      </w:pPr>
      <w:r w:rsidRPr="00D75083">
        <w:t>Užduotis</w:t>
      </w:r>
    </w:p>
    <w:p w14:paraId="58321DE2" w14:textId="337D2D01" w:rsidR="00987A9A" w:rsidRPr="00D75083" w:rsidRDefault="00987A9A" w:rsidP="00987A9A">
      <w:pPr>
        <w:pStyle w:val="ISIAntrat1"/>
      </w:pPr>
      <w:r w:rsidRPr="00D75083">
        <w:t>Sukurti vieną lokalios paskyros naudotoją user01 su slaptažodžiu pass01. Priskirkite jam administratoriaus teisę. Kūrimą ir priskyrimą atlikite komandinėje eilutėje.</w:t>
      </w:r>
    </w:p>
    <w:p w14:paraId="61987DEA" w14:textId="5CC623C4" w:rsidR="00B60A13" w:rsidRPr="00D75083" w:rsidRDefault="00B60A13" w:rsidP="00DF116C">
      <w:pPr>
        <w:pStyle w:val="ISITekstas"/>
      </w:pPr>
      <w:r w:rsidRPr="00D75083">
        <w:t xml:space="preserve">Naudojant </w:t>
      </w:r>
      <w:r w:rsidRPr="00D75083">
        <w:rPr>
          <w:i/>
          <w:iCs/>
        </w:rPr>
        <w:t>CMD</w:t>
      </w:r>
      <w:r w:rsidRPr="00D75083">
        <w:t xml:space="preserve"> administratoriaus režime, sukūriau naują naudotoją ir priskyriau jam administratoriaus teises (žr. </w:t>
      </w:r>
      <w:r w:rsidR="00CC1BFD" w:rsidRPr="00D75083">
        <w:fldChar w:fldCharType="begin"/>
      </w:r>
      <w:r w:rsidR="00CC1BFD" w:rsidRPr="00D75083">
        <w:instrText xml:space="preserve"> REF _Ref225305136 \h </w:instrText>
      </w:r>
      <w:r w:rsidR="00CC1BFD" w:rsidRPr="00D75083">
        <w:fldChar w:fldCharType="separate"/>
      </w:r>
      <w:r w:rsidR="00CC1BFD" w:rsidRPr="00D75083">
        <w:t>pav. 1</w:t>
      </w:r>
      <w:r w:rsidR="00CC1BFD" w:rsidRPr="00D75083">
        <w:fldChar w:fldCharType="end"/>
      </w:r>
      <w:r w:rsidRPr="00D75083">
        <w:t>)</w:t>
      </w:r>
    </w:p>
    <w:p w14:paraId="0E11C973" w14:textId="77777777" w:rsidR="00DF116C" w:rsidRPr="00D75083" w:rsidRDefault="00DF116C" w:rsidP="00DF116C">
      <w:pPr>
        <w:pStyle w:val="ISITekstas"/>
      </w:pPr>
    </w:p>
    <w:p w14:paraId="2EDC5FE4" w14:textId="77777777" w:rsidR="00B60A13" w:rsidRPr="00D75083" w:rsidRDefault="00B60A13" w:rsidP="00B60A13">
      <w:pPr>
        <w:pStyle w:val="ISITekstas"/>
        <w:keepNext/>
        <w:jc w:val="center"/>
      </w:pPr>
      <w:r w:rsidRPr="00D75083">
        <w:drawing>
          <wp:inline distT="0" distB="0" distL="0" distR="0" wp14:anchorId="41F9469A" wp14:editId="13165B43">
            <wp:extent cx="4762500" cy="1076325"/>
            <wp:effectExtent l="0" t="0" r="0" b="9525"/>
            <wp:docPr id="25454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540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5319B" w14:textId="6EE17209" w:rsidR="009F0622" w:rsidRPr="00D75083" w:rsidRDefault="00B60A13" w:rsidP="00DF116C">
      <w:pPr>
        <w:pStyle w:val="Caption"/>
        <w:jc w:val="center"/>
      </w:pPr>
      <w:bookmarkStart w:id="0" w:name="_Ref225305136"/>
      <w:r w:rsidRPr="00D75083">
        <w:t xml:space="preserve">pav. </w:t>
      </w:r>
      <w:r w:rsidRPr="00D75083">
        <w:fldChar w:fldCharType="begin"/>
      </w:r>
      <w:r w:rsidRPr="00D75083">
        <w:instrText xml:space="preserve"> SEQ pav. \* ARABIC </w:instrText>
      </w:r>
      <w:r w:rsidRPr="00D75083">
        <w:fldChar w:fldCharType="separate"/>
      </w:r>
      <w:r w:rsidR="00792A02">
        <w:t>1</w:t>
      </w:r>
      <w:r w:rsidRPr="00D75083">
        <w:fldChar w:fldCharType="end"/>
      </w:r>
      <w:bookmarkEnd w:id="0"/>
      <w:r w:rsidRPr="00D75083">
        <w:t xml:space="preserve"> naudotojo sukūrimo ir admin teisių priskyrimo komandos</w:t>
      </w:r>
    </w:p>
    <w:p w14:paraId="7F67B6D4" w14:textId="77777777" w:rsidR="0044322C" w:rsidRPr="00D75083" w:rsidRDefault="0044322C" w:rsidP="0044322C"/>
    <w:p w14:paraId="33A04AD3" w14:textId="2CC162D3" w:rsidR="009F0622" w:rsidRPr="00D75083" w:rsidRDefault="00B60A13" w:rsidP="00B60A13">
      <w:pPr>
        <w:pStyle w:val="ISIAntrat1"/>
      </w:pPr>
      <w:r w:rsidRPr="00D75083">
        <w:t>Atlikite užduotį ir rezultatą įdėkite į ataskaitą</w:t>
      </w:r>
    </w:p>
    <w:p w14:paraId="580A6FD8" w14:textId="4C60AB20" w:rsidR="00987A9A" w:rsidRPr="00D75083" w:rsidRDefault="00987A9A" w:rsidP="00987A9A">
      <w:pPr>
        <w:pStyle w:val="ISIAntrat2"/>
      </w:pPr>
      <w:r w:rsidRPr="00D75083">
        <w:t xml:space="preserve">Sukurkite šeimos paskyros du naudotojus: </w:t>
      </w:r>
      <w:r w:rsidR="00B60A13" w:rsidRPr="00D75083">
        <w:t>tėvas</w:t>
      </w:r>
      <w:r w:rsidRPr="00D75083">
        <w:t xml:space="preserve"> (gali būti</w:t>
      </w:r>
      <w:r w:rsidR="00B60A13" w:rsidRPr="00D75083">
        <w:t xml:space="preserve"> </w:t>
      </w:r>
      <w:r w:rsidRPr="00D75083">
        <w:rPr>
          <w:bCs/>
        </w:rPr>
        <w:t>user01</w:t>
      </w:r>
      <w:r w:rsidRPr="00D75083">
        <w:t>) ir vaikas. Kūrimą atlikite pagrindiniame „Šeimos ir kitų naudotojų“ nustatymų lange. Apriboti vaiko paskyrai darbo laiką prie kompiuterio.</w:t>
      </w:r>
    </w:p>
    <w:p w14:paraId="3209F4C5" w14:textId="536B3087" w:rsidR="00732F06" w:rsidRPr="00D75083" w:rsidRDefault="00A54FB5" w:rsidP="00CD063A">
      <w:pPr>
        <w:pStyle w:val="ISITekstas"/>
      </w:pPr>
      <w:r w:rsidRPr="00D75083">
        <w:t>Užduočiai</w:t>
      </w:r>
      <w:r w:rsidR="005B20AF" w:rsidRPr="00D75083">
        <w:t xml:space="preserve"> sukūriau tėvo ir vaiko </w:t>
      </w:r>
      <w:r w:rsidR="005B20AF" w:rsidRPr="00D75083">
        <w:rPr>
          <w:i/>
          <w:iCs/>
        </w:rPr>
        <w:t>Outlook</w:t>
      </w:r>
      <w:r w:rsidR="005B20AF" w:rsidRPr="00D75083">
        <w:t xml:space="preserve"> el. pašto dėžutes bei atitinkamas </w:t>
      </w:r>
      <w:r w:rsidR="005B20AF" w:rsidRPr="00D75083">
        <w:rPr>
          <w:i/>
          <w:iCs/>
        </w:rPr>
        <w:t>Microsoft</w:t>
      </w:r>
      <w:r w:rsidR="005B20AF" w:rsidRPr="00D75083">
        <w:t xml:space="preserve"> paskyras. </w:t>
      </w:r>
      <w:r w:rsidR="00CD063A" w:rsidRPr="00D75083">
        <w:t xml:space="preserve">Naudojantis „Šeimos ir kitų naudotojų“ langu, pridėjau abi paskyras prie šeimos (žr. </w:t>
      </w:r>
      <w:r w:rsidR="00CC1BFD" w:rsidRPr="00D75083">
        <w:fldChar w:fldCharType="begin"/>
      </w:r>
      <w:r w:rsidR="00CC1BFD" w:rsidRPr="00D75083">
        <w:instrText xml:space="preserve"> REF _Ref225305149 \h </w:instrText>
      </w:r>
      <w:r w:rsidR="00CC1BFD" w:rsidRPr="00D75083">
        <w:fldChar w:fldCharType="separate"/>
      </w:r>
      <w:r w:rsidR="00CC1BFD" w:rsidRPr="00D75083">
        <w:t>pav. 2</w:t>
      </w:r>
      <w:r w:rsidR="00CC1BFD" w:rsidRPr="00D75083">
        <w:fldChar w:fldCharType="end"/>
      </w:r>
      <w:r w:rsidR="00CD063A" w:rsidRPr="00D75083">
        <w:t xml:space="preserve">, </w:t>
      </w:r>
      <w:r w:rsidR="00CC1BFD" w:rsidRPr="00D75083">
        <w:fldChar w:fldCharType="begin"/>
      </w:r>
      <w:r w:rsidR="00CC1BFD" w:rsidRPr="00D75083">
        <w:instrText xml:space="preserve"> REF _Ref225305153 \h </w:instrText>
      </w:r>
      <w:r w:rsidR="00CC1BFD" w:rsidRPr="00D75083">
        <w:fldChar w:fldCharType="separate"/>
      </w:r>
      <w:r w:rsidR="00CC1BFD" w:rsidRPr="00D75083">
        <w:t>pav. 3</w:t>
      </w:r>
      <w:r w:rsidR="00CC1BFD" w:rsidRPr="00D75083">
        <w:fldChar w:fldCharType="end"/>
      </w:r>
      <w:r w:rsidR="00CD063A" w:rsidRPr="00D75083">
        <w:t>).</w:t>
      </w:r>
    </w:p>
    <w:p w14:paraId="107F4473" w14:textId="77777777" w:rsidR="00DF116C" w:rsidRPr="00D75083" w:rsidRDefault="00DF116C" w:rsidP="00CD063A">
      <w:pPr>
        <w:pStyle w:val="ISITekstas"/>
      </w:pPr>
    </w:p>
    <w:p w14:paraId="3CD461FC" w14:textId="77777777" w:rsidR="00455B42" w:rsidRPr="00D75083" w:rsidRDefault="00EF7FC9" w:rsidP="00455B42">
      <w:pPr>
        <w:keepNext/>
        <w:jc w:val="center"/>
      </w:pPr>
      <w:r w:rsidRPr="00D75083">
        <w:drawing>
          <wp:inline distT="0" distB="0" distL="0" distR="0" wp14:anchorId="4DC7D0F6" wp14:editId="2BAB32FC">
            <wp:extent cx="3702820" cy="3588538"/>
            <wp:effectExtent l="0" t="0" r="0" b="0"/>
            <wp:docPr id="578465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46524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16266" cy="3601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D5EAF" w14:textId="43A1C488" w:rsidR="00EF7FC9" w:rsidRPr="00D75083" w:rsidRDefault="00455B42" w:rsidP="00455B42">
      <w:pPr>
        <w:pStyle w:val="Caption"/>
        <w:jc w:val="center"/>
      </w:pPr>
      <w:bookmarkStart w:id="1" w:name="_Ref225305149"/>
      <w:r w:rsidRPr="00D75083">
        <w:t xml:space="preserve">pav. </w:t>
      </w:r>
      <w:r w:rsidRPr="00D75083">
        <w:fldChar w:fldCharType="begin"/>
      </w:r>
      <w:r w:rsidRPr="00D75083">
        <w:instrText xml:space="preserve"> SEQ pav. \* ARABIC </w:instrText>
      </w:r>
      <w:r w:rsidRPr="00D75083">
        <w:fldChar w:fldCharType="separate"/>
      </w:r>
      <w:r w:rsidR="00792A02">
        <w:t>2</w:t>
      </w:r>
      <w:r w:rsidRPr="00D75083">
        <w:fldChar w:fldCharType="end"/>
      </w:r>
      <w:bookmarkEnd w:id="1"/>
      <w:r w:rsidRPr="00D75083">
        <w:t xml:space="preserve"> vaiko paskyros pridėjimo prie šeimos langas</w:t>
      </w:r>
    </w:p>
    <w:p w14:paraId="0237BA8B" w14:textId="77777777" w:rsidR="0044322C" w:rsidRPr="00D75083" w:rsidRDefault="0044322C" w:rsidP="00613C6B">
      <w:pPr>
        <w:pStyle w:val="ISITekstas"/>
      </w:pPr>
    </w:p>
    <w:p w14:paraId="1DE3202F" w14:textId="77777777" w:rsidR="00455B42" w:rsidRPr="00D75083" w:rsidRDefault="00CD063A" w:rsidP="00455B42">
      <w:pPr>
        <w:keepNext/>
        <w:jc w:val="center"/>
      </w:pPr>
      <w:r w:rsidRPr="00D75083">
        <w:drawing>
          <wp:inline distT="0" distB="0" distL="0" distR="0" wp14:anchorId="5999BCA0" wp14:editId="1885EDCB">
            <wp:extent cx="4593634" cy="2868820"/>
            <wp:effectExtent l="0" t="0" r="0" b="8255"/>
            <wp:docPr id="1771037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03700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12264" cy="288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35AD0" w14:textId="63FE3755" w:rsidR="00EF7FC9" w:rsidRPr="00D75083" w:rsidRDefault="00455B42" w:rsidP="00455B42">
      <w:pPr>
        <w:pStyle w:val="Caption"/>
        <w:jc w:val="center"/>
      </w:pPr>
      <w:bookmarkStart w:id="2" w:name="_Ref225305153"/>
      <w:r w:rsidRPr="00D75083">
        <w:t xml:space="preserve">pav. </w:t>
      </w:r>
      <w:r w:rsidRPr="00D75083">
        <w:fldChar w:fldCharType="begin"/>
      </w:r>
      <w:r w:rsidRPr="00D75083">
        <w:instrText xml:space="preserve"> SEQ pav. \* ARABIC </w:instrText>
      </w:r>
      <w:r w:rsidRPr="00D75083">
        <w:fldChar w:fldCharType="separate"/>
      </w:r>
      <w:r w:rsidR="00792A02">
        <w:t>3</w:t>
      </w:r>
      <w:r w:rsidRPr="00D75083">
        <w:fldChar w:fldCharType="end"/>
      </w:r>
      <w:bookmarkEnd w:id="2"/>
      <w:r w:rsidRPr="00D75083">
        <w:t xml:space="preserve"> sukurtos šeimos langas</w:t>
      </w:r>
    </w:p>
    <w:p w14:paraId="4633ED57" w14:textId="77777777" w:rsidR="00CD063A" w:rsidRPr="00D75083" w:rsidRDefault="00CD063A" w:rsidP="00613C6B">
      <w:pPr>
        <w:pStyle w:val="ISITekstas"/>
      </w:pPr>
    </w:p>
    <w:p w14:paraId="4F0DA187" w14:textId="6924A740" w:rsidR="00732F06" w:rsidRPr="00D75083" w:rsidRDefault="00CD063A" w:rsidP="00CD063A">
      <w:pPr>
        <w:pStyle w:val="ISITekstas"/>
      </w:pPr>
      <w:r w:rsidRPr="00D75083">
        <w:t xml:space="preserve">Naudojant naršyklę, suteikiau vaiko paskyros ekrano laiką (žr. </w:t>
      </w:r>
      <w:r w:rsidR="00CC1BFD" w:rsidRPr="00D75083">
        <w:fldChar w:fldCharType="begin"/>
      </w:r>
      <w:r w:rsidR="00CC1BFD" w:rsidRPr="00D75083">
        <w:instrText xml:space="preserve"> REF _Ref225305158 \h </w:instrText>
      </w:r>
      <w:r w:rsidR="00CC1BFD" w:rsidRPr="00D75083">
        <w:fldChar w:fldCharType="separate"/>
      </w:r>
      <w:r w:rsidR="00CC1BFD" w:rsidRPr="00D75083">
        <w:t>pav. 4</w:t>
      </w:r>
      <w:r w:rsidR="00CC1BFD" w:rsidRPr="00D75083">
        <w:fldChar w:fldCharType="end"/>
      </w:r>
      <w:r w:rsidRPr="00D75083">
        <w:t>)</w:t>
      </w:r>
    </w:p>
    <w:p w14:paraId="41BE3C97" w14:textId="77777777" w:rsidR="00DF116C" w:rsidRPr="00D75083" w:rsidRDefault="00DF116C" w:rsidP="00CD063A">
      <w:pPr>
        <w:pStyle w:val="ISITekstas"/>
      </w:pPr>
    </w:p>
    <w:p w14:paraId="40A6A100" w14:textId="77777777" w:rsidR="00455B42" w:rsidRPr="00D75083" w:rsidRDefault="00CD063A" w:rsidP="00455B42">
      <w:pPr>
        <w:pStyle w:val="ISITekstas"/>
        <w:keepNext/>
        <w:ind w:firstLine="0"/>
        <w:jc w:val="center"/>
      </w:pPr>
      <w:r w:rsidRPr="00D75083">
        <w:drawing>
          <wp:inline distT="0" distB="0" distL="0" distR="0" wp14:anchorId="53E59C9D" wp14:editId="50FB9538">
            <wp:extent cx="5560502" cy="2542624"/>
            <wp:effectExtent l="0" t="0" r="2540" b="0"/>
            <wp:docPr id="1552775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77547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1923" cy="2552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A37E1" w14:textId="0ED2BCE2" w:rsidR="00CD063A" w:rsidRPr="00D75083" w:rsidRDefault="00455B42" w:rsidP="00455B42">
      <w:pPr>
        <w:pStyle w:val="Caption"/>
        <w:jc w:val="center"/>
      </w:pPr>
      <w:bookmarkStart w:id="3" w:name="_Ref225305158"/>
      <w:r w:rsidRPr="00D75083">
        <w:t xml:space="preserve">pav. </w:t>
      </w:r>
      <w:r w:rsidRPr="00D75083">
        <w:fldChar w:fldCharType="begin"/>
      </w:r>
      <w:r w:rsidRPr="00D75083">
        <w:instrText xml:space="preserve"> SEQ pav. \* ARABIC </w:instrText>
      </w:r>
      <w:r w:rsidRPr="00D75083">
        <w:fldChar w:fldCharType="separate"/>
      </w:r>
      <w:r w:rsidR="00792A02">
        <w:t>4</w:t>
      </w:r>
      <w:r w:rsidRPr="00D75083">
        <w:fldChar w:fldCharType="end"/>
      </w:r>
      <w:bookmarkEnd w:id="3"/>
      <w:r w:rsidRPr="00D75083">
        <w:t xml:space="preserve"> vaiko paskyros ekrano laiko apribojimo nustatymai</w:t>
      </w:r>
    </w:p>
    <w:p w14:paraId="1A744080" w14:textId="77777777" w:rsidR="0044322C" w:rsidRPr="00D75083" w:rsidRDefault="0044322C" w:rsidP="00613C6B">
      <w:pPr>
        <w:pStyle w:val="ISITekstas"/>
      </w:pPr>
    </w:p>
    <w:p w14:paraId="27EE412B" w14:textId="59572079" w:rsidR="00987A9A" w:rsidRPr="00D75083" w:rsidRDefault="00987A9A" w:rsidP="00987A9A">
      <w:pPr>
        <w:pStyle w:val="ISIAntrat2"/>
      </w:pPr>
      <w:r w:rsidRPr="00D75083">
        <w:t>Sukurkite naudotoją „vaikas“ su standartine role, tam pasinaudokite „control userpasswords2“ komanda. Apribokite darbo laiką lokaliam naudotojui. Darbą atlikite komandinėje eilutėje.</w:t>
      </w:r>
    </w:p>
    <w:p w14:paraId="75DF64AB" w14:textId="0B99F4F6" w:rsidR="009F0622" w:rsidRPr="00D75083" w:rsidRDefault="00CD063A" w:rsidP="009F0622">
      <w:pPr>
        <w:pStyle w:val="ISITekstas"/>
      </w:pPr>
      <w:r w:rsidRPr="00D75083">
        <w:t xml:space="preserve">Naudojant </w:t>
      </w:r>
      <w:r w:rsidRPr="00D75083">
        <w:rPr>
          <w:i/>
          <w:iCs/>
        </w:rPr>
        <w:t>Run</w:t>
      </w:r>
      <w:r w:rsidRPr="00D75083">
        <w:t xml:space="preserve"> įrankį, atidariau </w:t>
      </w:r>
      <w:r w:rsidRPr="00D75083">
        <w:rPr>
          <w:i/>
          <w:iCs/>
        </w:rPr>
        <w:t>User Accounts</w:t>
      </w:r>
      <w:r w:rsidRPr="00D75083">
        <w:t xml:space="preserve"> langą (žr. </w:t>
      </w:r>
      <w:r w:rsidR="00CC1BFD" w:rsidRPr="00D75083">
        <w:fldChar w:fldCharType="begin"/>
      </w:r>
      <w:r w:rsidR="00CC1BFD" w:rsidRPr="00D75083">
        <w:instrText xml:space="preserve"> REF _Ref225305171 \h </w:instrText>
      </w:r>
      <w:r w:rsidR="00CC1BFD" w:rsidRPr="00D75083">
        <w:fldChar w:fldCharType="separate"/>
      </w:r>
      <w:r w:rsidR="00CC1BFD" w:rsidRPr="00D75083">
        <w:t>pav. 5</w:t>
      </w:r>
      <w:r w:rsidR="00CC1BFD" w:rsidRPr="00D75083">
        <w:fldChar w:fldCharType="end"/>
      </w:r>
      <w:r w:rsidR="00455E25" w:rsidRPr="00D75083">
        <w:t xml:space="preserve">, </w:t>
      </w:r>
      <w:r w:rsidR="00CC1BFD" w:rsidRPr="00D75083">
        <w:fldChar w:fldCharType="begin"/>
      </w:r>
      <w:r w:rsidR="00CC1BFD" w:rsidRPr="00D75083">
        <w:instrText xml:space="preserve"> REF _Ref225305174 \h </w:instrText>
      </w:r>
      <w:r w:rsidR="00CC1BFD" w:rsidRPr="00D75083">
        <w:fldChar w:fldCharType="separate"/>
      </w:r>
      <w:r w:rsidR="00CC1BFD" w:rsidRPr="00D75083">
        <w:t>pav. 6</w:t>
      </w:r>
      <w:r w:rsidR="00CC1BFD" w:rsidRPr="00D75083">
        <w:fldChar w:fldCharType="end"/>
      </w:r>
      <w:r w:rsidRPr="00D75083">
        <w:t>)</w:t>
      </w:r>
      <w:r w:rsidR="00455E25" w:rsidRPr="00D75083">
        <w:t xml:space="preserve"> ir sukūriau naują lokalų naudotoją „vaikas“ (žr. </w:t>
      </w:r>
      <w:r w:rsidR="00CC1BFD" w:rsidRPr="00D75083">
        <w:fldChar w:fldCharType="begin"/>
      </w:r>
      <w:r w:rsidR="00CC1BFD" w:rsidRPr="00D75083">
        <w:instrText xml:space="preserve"> REF _Ref225305178 \h </w:instrText>
      </w:r>
      <w:r w:rsidR="00CC1BFD" w:rsidRPr="00D75083">
        <w:fldChar w:fldCharType="separate"/>
      </w:r>
      <w:r w:rsidR="00CC1BFD" w:rsidRPr="00D75083">
        <w:t>pav. 7</w:t>
      </w:r>
      <w:r w:rsidR="00CC1BFD" w:rsidRPr="00D75083">
        <w:fldChar w:fldCharType="end"/>
      </w:r>
      <w:r w:rsidR="00455E25" w:rsidRPr="00D75083">
        <w:t>).</w:t>
      </w:r>
      <w:r w:rsidRPr="00D75083">
        <w:t xml:space="preserve"> </w:t>
      </w:r>
    </w:p>
    <w:p w14:paraId="79DC2C52" w14:textId="77777777" w:rsidR="00DF116C" w:rsidRPr="00D75083" w:rsidRDefault="00DF116C" w:rsidP="009F0622">
      <w:pPr>
        <w:pStyle w:val="ISITekstas"/>
      </w:pPr>
    </w:p>
    <w:p w14:paraId="62B62930" w14:textId="77777777" w:rsidR="00455B42" w:rsidRPr="00D75083" w:rsidRDefault="00CD063A" w:rsidP="00455B42">
      <w:pPr>
        <w:pStyle w:val="ISITekstas"/>
        <w:keepNext/>
        <w:ind w:firstLine="0"/>
        <w:jc w:val="center"/>
      </w:pPr>
      <w:r w:rsidRPr="00D75083">
        <w:drawing>
          <wp:inline distT="0" distB="0" distL="0" distR="0" wp14:anchorId="67F28443" wp14:editId="50FF11AF">
            <wp:extent cx="3730984" cy="1921738"/>
            <wp:effectExtent l="0" t="0" r="3175" b="2540"/>
            <wp:docPr id="14849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941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32462" cy="1922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B25BD" w14:textId="547F53EF" w:rsidR="00CD063A" w:rsidRPr="00D75083" w:rsidRDefault="00455B42" w:rsidP="00455B42">
      <w:pPr>
        <w:pStyle w:val="Caption"/>
        <w:jc w:val="center"/>
      </w:pPr>
      <w:bookmarkStart w:id="4" w:name="_Ref225305171"/>
      <w:r w:rsidRPr="00D75083">
        <w:t xml:space="preserve">pav. </w:t>
      </w:r>
      <w:r w:rsidRPr="00D75083">
        <w:fldChar w:fldCharType="begin"/>
      </w:r>
      <w:r w:rsidRPr="00D75083">
        <w:instrText xml:space="preserve"> SEQ pav. \* ARABIC </w:instrText>
      </w:r>
      <w:r w:rsidRPr="00D75083">
        <w:fldChar w:fldCharType="separate"/>
      </w:r>
      <w:r w:rsidR="00792A02">
        <w:t>5</w:t>
      </w:r>
      <w:r w:rsidRPr="00D75083">
        <w:fldChar w:fldCharType="end"/>
      </w:r>
      <w:bookmarkEnd w:id="4"/>
      <w:r w:rsidRPr="00D75083">
        <w:t xml:space="preserve"> Run dialogas</w:t>
      </w:r>
    </w:p>
    <w:p w14:paraId="0E3C913F" w14:textId="77777777" w:rsidR="0044322C" w:rsidRPr="00D75083" w:rsidRDefault="0044322C" w:rsidP="00613C6B">
      <w:pPr>
        <w:pStyle w:val="ISITekstas"/>
      </w:pPr>
    </w:p>
    <w:p w14:paraId="649E6777" w14:textId="77777777" w:rsidR="00455B42" w:rsidRPr="00D75083" w:rsidRDefault="00CD063A" w:rsidP="00455B42">
      <w:pPr>
        <w:pStyle w:val="ISITekstas"/>
        <w:keepNext/>
        <w:ind w:firstLine="0"/>
        <w:jc w:val="center"/>
      </w:pPr>
      <w:r w:rsidRPr="00D75083">
        <w:drawing>
          <wp:inline distT="0" distB="0" distL="0" distR="0" wp14:anchorId="49624E38" wp14:editId="171B079E">
            <wp:extent cx="3910138" cy="2620896"/>
            <wp:effectExtent l="0" t="0" r="0" b="8255"/>
            <wp:docPr id="464327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32761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13676" cy="262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DD686" w14:textId="385985EE" w:rsidR="00CD063A" w:rsidRPr="00D75083" w:rsidRDefault="00455B42" w:rsidP="00455B42">
      <w:pPr>
        <w:pStyle w:val="Caption"/>
        <w:jc w:val="center"/>
      </w:pPr>
      <w:bookmarkStart w:id="5" w:name="_Ref225305174"/>
      <w:r w:rsidRPr="00D75083">
        <w:t xml:space="preserve">pav. </w:t>
      </w:r>
      <w:r w:rsidRPr="00D75083">
        <w:fldChar w:fldCharType="begin"/>
      </w:r>
      <w:r w:rsidRPr="00D75083">
        <w:instrText xml:space="preserve"> SEQ pav. \* ARABIC </w:instrText>
      </w:r>
      <w:r w:rsidRPr="00D75083">
        <w:fldChar w:fldCharType="separate"/>
      </w:r>
      <w:r w:rsidR="00792A02">
        <w:t>6</w:t>
      </w:r>
      <w:r w:rsidRPr="00D75083">
        <w:fldChar w:fldCharType="end"/>
      </w:r>
      <w:bookmarkEnd w:id="5"/>
      <w:r w:rsidRPr="00D75083">
        <w:t xml:space="preserve"> User Accounts langas</w:t>
      </w:r>
    </w:p>
    <w:p w14:paraId="52828724" w14:textId="77777777" w:rsidR="0044322C" w:rsidRPr="00D75083" w:rsidRDefault="0044322C" w:rsidP="00613C6B">
      <w:pPr>
        <w:pStyle w:val="ISITekstas"/>
      </w:pPr>
    </w:p>
    <w:p w14:paraId="46761F70" w14:textId="77777777" w:rsidR="00455B42" w:rsidRPr="00D75083" w:rsidRDefault="00CD063A" w:rsidP="00455B42">
      <w:pPr>
        <w:pStyle w:val="ISITekstas"/>
        <w:keepNext/>
        <w:ind w:firstLine="0"/>
        <w:jc w:val="center"/>
      </w:pPr>
      <w:r w:rsidRPr="00D75083">
        <w:drawing>
          <wp:inline distT="0" distB="0" distL="0" distR="0" wp14:anchorId="29D8D67A" wp14:editId="688A29AD">
            <wp:extent cx="4011560" cy="2576420"/>
            <wp:effectExtent l="0" t="0" r="8255" b="0"/>
            <wp:docPr id="1259324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32422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22842" cy="2583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72339" w14:textId="5A7A3AA8" w:rsidR="00CD063A" w:rsidRPr="00D75083" w:rsidRDefault="00455B42" w:rsidP="00455B42">
      <w:pPr>
        <w:pStyle w:val="Caption"/>
        <w:jc w:val="center"/>
      </w:pPr>
      <w:bookmarkStart w:id="6" w:name="_Ref225305178"/>
      <w:r w:rsidRPr="00D75083">
        <w:t xml:space="preserve">pav. </w:t>
      </w:r>
      <w:r w:rsidRPr="00D75083">
        <w:fldChar w:fldCharType="begin"/>
      </w:r>
      <w:r w:rsidRPr="00D75083">
        <w:instrText xml:space="preserve"> SEQ pav. \* ARABIC </w:instrText>
      </w:r>
      <w:r w:rsidRPr="00D75083">
        <w:fldChar w:fldCharType="separate"/>
      </w:r>
      <w:r w:rsidR="00792A02">
        <w:t>7</w:t>
      </w:r>
      <w:r w:rsidRPr="00D75083">
        <w:fldChar w:fldCharType="end"/>
      </w:r>
      <w:bookmarkEnd w:id="6"/>
      <w:r w:rsidRPr="00D75083">
        <w:t xml:space="preserve"> lokalios vaiko paskyros pridėjimo langas</w:t>
      </w:r>
    </w:p>
    <w:p w14:paraId="07143810" w14:textId="77777777" w:rsidR="0044322C" w:rsidRPr="00D75083" w:rsidRDefault="0044322C" w:rsidP="00613C6B">
      <w:pPr>
        <w:pStyle w:val="ISITekstas"/>
      </w:pPr>
    </w:p>
    <w:p w14:paraId="1E658CD9" w14:textId="11FF9AA8" w:rsidR="00455E25" w:rsidRPr="00D75083" w:rsidRDefault="00455E25" w:rsidP="00455E25">
      <w:pPr>
        <w:pStyle w:val="ISITekstas"/>
      </w:pPr>
      <w:r w:rsidRPr="00D75083">
        <w:t xml:space="preserve">Naudojant </w:t>
      </w:r>
      <w:r w:rsidRPr="00D75083">
        <w:rPr>
          <w:i/>
          <w:iCs/>
        </w:rPr>
        <w:t>CMD</w:t>
      </w:r>
      <w:r w:rsidRPr="00D75083">
        <w:t xml:space="preserve">, nustačiau naudotojui „vaikas“ ekrano laiko limitą (žr. </w:t>
      </w:r>
      <w:r w:rsidR="00CC1BFD" w:rsidRPr="00D75083">
        <w:fldChar w:fldCharType="begin"/>
      </w:r>
      <w:r w:rsidR="00CC1BFD" w:rsidRPr="00D75083">
        <w:instrText xml:space="preserve"> REF _Ref225305183 \h </w:instrText>
      </w:r>
      <w:r w:rsidR="00CC1BFD" w:rsidRPr="00D75083">
        <w:fldChar w:fldCharType="separate"/>
      </w:r>
      <w:r w:rsidR="00CC1BFD" w:rsidRPr="00D75083">
        <w:t>pav. 8</w:t>
      </w:r>
      <w:r w:rsidR="00CC1BFD" w:rsidRPr="00D75083">
        <w:fldChar w:fldCharType="end"/>
      </w:r>
      <w:r w:rsidRPr="00D75083">
        <w:t>)</w:t>
      </w:r>
    </w:p>
    <w:p w14:paraId="0AFFF0F6" w14:textId="77777777" w:rsidR="00DF116C" w:rsidRPr="00D75083" w:rsidRDefault="00DF116C" w:rsidP="00455E25">
      <w:pPr>
        <w:pStyle w:val="ISITekstas"/>
      </w:pPr>
    </w:p>
    <w:p w14:paraId="59D3681B" w14:textId="77777777" w:rsidR="00455B42" w:rsidRPr="00D75083" w:rsidRDefault="00455E25" w:rsidP="00455B42">
      <w:pPr>
        <w:pStyle w:val="ISITekstas"/>
        <w:keepNext/>
        <w:ind w:firstLine="0"/>
        <w:jc w:val="center"/>
      </w:pPr>
      <w:r w:rsidRPr="00D75083">
        <w:drawing>
          <wp:inline distT="0" distB="0" distL="0" distR="0" wp14:anchorId="4FA4B809" wp14:editId="538C421F">
            <wp:extent cx="4015492" cy="745142"/>
            <wp:effectExtent l="0" t="0" r="4445" b="0"/>
            <wp:docPr id="1841355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35580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32107" cy="74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1A190" w14:textId="42B8F408" w:rsidR="00455E25" w:rsidRPr="00D75083" w:rsidRDefault="00455B42" w:rsidP="00455B42">
      <w:pPr>
        <w:pStyle w:val="Caption"/>
        <w:jc w:val="center"/>
      </w:pPr>
      <w:bookmarkStart w:id="7" w:name="_Ref225305183"/>
      <w:r w:rsidRPr="00D75083">
        <w:t xml:space="preserve">pav. </w:t>
      </w:r>
      <w:r w:rsidRPr="00D75083">
        <w:fldChar w:fldCharType="begin"/>
      </w:r>
      <w:r w:rsidRPr="00D75083">
        <w:instrText xml:space="preserve"> SEQ pav. \* ARABIC </w:instrText>
      </w:r>
      <w:r w:rsidRPr="00D75083">
        <w:fldChar w:fldCharType="separate"/>
      </w:r>
      <w:r w:rsidR="00792A02">
        <w:t>8</w:t>
      </w:r>
      <w:r w:rsidRPr="00D75083">
        <w:fldChar w:fldCharType="end"/>
      </w:r>
      <w:bookmarkEnd w:id="7"/>
      <w:r w:rsidRPr="00D75083">
        <w:t xml:space="preserve">  vaiko paskyros ekrano laiko limito komanda</w:t>
      </w:r>
    </w:p>
    <w:p w14:paraId="6FEF87A8" w14:textId="77777777" w:rsidR="0044322C" w:rsidRPr="00D75083" w:rsidRDefault="0044322C" w:rsidP="00613C6B">
      <w:pPr>
        <w:pStyle w:val="ISITekstas"/>
      </w:pPr>
    </w:p>
    <w:p w14:paraId="5E64BA97" w14:textId="546E66AE" w:rsidR="00987A9A" w:rsidRPr="00D75083" w:rsidRDefault="00987A9A" w:rsidP="00987A9A">
      <w:pPr>
        <w:pStyle w:val="ISIAntrat2"/>
      </w:pPr>
      <w:r w:rsidRPr="00D75083">
        <w:t>Pademonstruokite sukurtų paskyrų valdymą per Microsoft paskyrų skydą kompiuteryje ir Microsoft svetainėje. Apribokite vaiko paskyros prieiga prie programos (pvz.</w:t>
      </w:r>
      <w:r w:rsidR="00B60A13" w:rsidRPr="00D75083">
        <w:t xml:space="preserve"> </w:t>
      </w:r>
      <w:r w:rsidRPr="00D75083">
        <w:rPr>
          <w:bCs/>
          <w:i/>
          <w:iCs/>
        </w:rPr>
        <w:t>edge</w:t>
      </w:r>
      <w:r w:rsidRPr="00D75083">
        <w:t>)</w:t>
      </w:r>
      <w:r w:rsidR="00B60A13" w:rsidRPr="00D75083">
        <w:t xml:space="preserve"> </w:t>
      </w:r>
      <w:r w:rsidRPr="00D75083">
        <w:t>ir</w:t>
      </w:r>
      <w:r w:rsidR="00B60A13" w:rsidRPr="00D75083">
        <w:t xml:space="preserve"> </w:t>
      </w:r>
      <w:r w:rsidRPr="00D75083">
        <w:t>apribokite</w:t>
      </w:r>
      <w:r w:rsidR="00B60A13" w:rsidRPr="00D75083">
        <w:t xml:space="preserve"> </w:t>
      </w:r>
      <w:r w:rsidRPr="00D75083">
        <w:t>vaiko</w:t>
      </w:r>
      <w:r w:rsidR="00B60A13" w:rsidRPr="00D75083">
        <w:t xml:space="preserve"> </w:t>
      </w:r>
      <w:r w:rsidRPr="00D75083">
        <w:t>darbo</w:t>
      </w:r>
      <w:r w:rsidR="00B60A13" w:rsidRPr="00D75083">
        <w:t xml:space="preserve"> </w:t>
      </w:r>
      <w:r w:rsidRPr="00D75083">
        <w:t>laiką.</w:t>
      </w:r>
    </w:p>
    <w:p w14:paraId="44F355C0" w14:textId="30030819" w:rsidR="009F0622" w:rsidRPr="00D75083" w:rsidRDefault="00660643" w:rsidP="009F0622">
      <w:pPr>
        <w:pStyle w:val="ISITekstas"/>
      </w:pPr>
      <w:r w:rsidRPr="00D75083">
        <w:t xml:space="preserve">Naudojant </w:t>
      </w:r>
      <w:r w:rsidRPr="00D75083">
        <w:rPr>
          <w:i/>
          <w:iCs/>
        </w:rPr>
        <w:t>Firefox</w:t>
      </w:r>
      <w:r w:rsidRPr="00D75083">
        <w:t xml:space="preserve"> naršyklę, </w:t>
      </w:r>
      <w:r w:rsidR="00FF421F" w:rsidRPr="00D75083">
        <w:t xml:space="preserve">atidariau </w:t>
      </w:r>
      <w:r w:rsidR="00FF421F" w:rsidRPr="00D75083">
        <w:rPr>
          <w:i/>
          <w:iCs/>
        </w:rPr>
        <w:t>Microsoft Family Safety</w:t>
      </w:r>
      <w:r w:rsidR="00FF421F" w:rsidRPr="00D75083">
        <w:t xml:space="preserve"> puslapį ir pasirinkau „vaiko“ paskyrą (žr. </w:t>
      </w:r>
      <w:r w:rsidR="00CC1BFD" w:rsidRPr="00D75083">
        <w:fldChar w:fldCharType="begin"/>
      </w:r>
      <w:r w:rsidR="00CC1BFD" w:rsidRPr="00D75083">
        <w:instrText xml:space="preserve"> REF _Ref225305187 \h </w:instrText>
      </w:r>
      <w:r w:rsidR="00CC1BFD" w:rsidRPr="00D75083">
        <w:fldChar w:fldCharType="separate"/>
      </w:r>
      <w:r w:rsidR="00CC1BFD" w:rsidRPr="00D75083">
        <w:t>pav. 9</w:t>
      </w:r>
      <w:r w:rsidR="00CC1BFD" w:rsidRPr="00D75083">
        <w:fldChar w:fldCharType="end"/>
      </w:r>
      <w:r w:rsidR="00FF421F" w:rsidRPr="00D75083">
        <w:t xml:space="preserve">). Nusileidus žemyn, pasirinkau skiltį „Apps, features, and games“ ir užblokavau </w:t>
      </w:r>
      <w:r w:rsidR="00FF421F" w:rsidRPr="00D75083">
        <w:rPr>
          <w:i/>
          <w:iCs/>
        </w:rPr>
        <w:t>Microsoft Edge</w:t>
      </w:r>
      <w:r w:rsidR="00FF421F" w:rsidRPr="00D75083">
        <w:t xml:space="preserve"> naršyklę (žr. </w:t>
      </w:r>
      <w:r w:rsidR="00CC1BFD" w:rsidRPr="00D75083">
        <w:fldChar w:fldCharType="begin"/>
      </w:r>
      <w:r w:rsidR="00CC1BFD" w:rsidRPr="00D75083">
        <w:instrText xml:space="preserve"> REF _Ref225305191 \h </w:instrText>
      </w:r>
      <w:r w:rsidR="00CC1BFD" w:rsidRPr="00D75083">
        <w:fldChar w:fldCharType="separate"/>
      </w:r>
      <w:r w:rsidR="00CC1BFD" w:rsidRPr="00D75083">
        <w:t>pav. 10</w:t>
      </w:r>
      <w:r w:rsidR="00CC1BFD" w:rsidRPr="00D75083">
        <w:fldChar w:fldCharType="end"/>
      </w:r>
      <w:r w:rsidR="00FF421F" w:rsidRPr="00D75083">
        <w:t>)</w:t>
      </w:r>
    </w:p>
    <w:p w14:paraId="7F026C84" w14:textId="77777777" w:rsidR="00DF116C" w:rsidRPr="00D75083" w:rsidRDefault="00DF116C" w:rsidP="009F0622">
      <w:pPr>
        <w:pStyle w:val="ISITekstas"/>
      </w:pPr>
    </w:p>
    <w:p w14:paraId="391FF3D3" w14:textId="77777777" w:rsidR="00455B42" w:rsidRPr="00D75083" w:rsidRDefault="00FF421F" w:rsidP="00455B42">
      <w:pPr>
        <w:pStyle w:val="ISITekstas"/>
        <w:keepNext/>
        <w:ind w:firstLine="0"/>
        <w:jc w:val="center"/>
      </w:pPr>
      <w:r w:rsidRPr="00D75083">
        <w:drawing>
          <wp:inline distT="0" distB="0" distL="0" distR="0" wp14:anchorId="569ECD56" wp14:editId="2BCA31F6">
            <wp:extent cx="2155688" cy="2516568"/>
            <wp:effectExtent l="0" t="0" r="0" b="0"/>
            <wp:docPr id="2088385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385422" name=""/>
                    <pic:cNvPicPr/>
                  </pic:nvPicPr>
                  <pic:blipFill rotWithShape="1">
                    <a:blip r:embed="rId19"/>
                    <a:srcRect b="222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2552" cy="25245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1AFAA8" w14:textId="2F8BE816" w:rsidR="00FF421F" w:rsidRPr="00D75083" w:rsidRDefault="00455B42" w:rsidP="00455B42">
      <w:pPr>
        <w:pStyle w:val="Caption"/>
        <w:jc w:val="center"/>
      </w:pPr>
      <w:bookmarkStart w:id="8" w:name="_Ref225305187"/>
      <w:r w:rsidRPr="00D75083">
        <w:t xml:space="preserve">pav. </w:t>
      </w:r>
      <w:r w:rsidRPr="00D75083">
        <w:fldChar w:fldCharType="begin"/>
      </w:r>
      <w:r w:rsidRPr="00D75083">
        <w:instrText xml:space="preserve"> SEQ pav. \* ARABIC </w:instrText>
      </w:r>
      <w:r w:rsidRPr="00D75083">
        <w:fldChar w:fldCharType="separate"/>
      </w:r>
      <w:r w:rsidR="00792A02">
        <w:t>9</w:t>
      </w:r>
      <w:r w:rsidRPr="00D75083">
        <w:fldChar w:fldCharType="end"/>
      </w:r>
      <w:bookmarkEnd w:id="8"/>
      <w:r w:rsidRPr="00D75083">
        <w:t xml:space="preserve"> vaiko paskyra Microsoft svetainėje</w:t>
      </w:r>
    </w:p>
    <w:p w14:paraId="158665BC" w14:textId="77777777" w:rsidR="0044322C" w:rsidRPr="00D75083" w:rsidRDefault="0044322C" w:rsidP="00613C6B">
      <w:pPr>
        <w:pStyle w:val="ISITekstas"/>
      </w:pPr>
    </w:p>
    <w:p w14:paraId="312DDF54" w14:textId="77777777" w:rsidR="00455B42" w:rsidRPr="00D75083" w:rsidRDefault="00FF421F" w:rsidP="00455B42">
      <w:pPr>
        <w:pStyle w:val="ISITekstas"/>
        <w:keepNext/>
        <w:ind w:firstLine="0"/>
        <w:jc w:val="center"/>
      </w:pPr>
      <w:r w:rsidRPr="00D75083">
        <w:drawing>
          <wp:inline distT="0" distB="0" distL="0" distR="0" wp14:anchorId="72CF31FA" wp14:editId="632A39DD">
            <wp:extent cx="7199708" cy="862024"/>
            <wp:effectExtent l="0" t="0" r="1270" b="0"/>
            <wp:docPr id="2125151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15147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236221" cy="866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6EC76" w14:textId="65733AFD" w:rsidR="00FF421F" w:rsidRPr="00D75083" w:rsidRDefault="00455B42" w:rsidP="00455B42">
      <w:pPr>
        <w:pStyle w:val="Caption"/>
        <w:jc w:val="center"/>
      </w:pPr>
      <w:bookmarkStart w:id="9" w:name="_Ref225305191"/>
      <w:r w:rsidRPr="00D75083">
        <w:t xml:space="preserve">pav. </w:t>
      </w:r>
      <w:r w:rsidRPr="00D75083">
        <w:fldChar w:fldCharType="begin"/>
      </w:r>
      <w:r w:rsidRPr="00D75083">
        <w:instrText xml:space="preserve"> SEQ pav. \* ARABIC </w:instrText>
      </w:r>
      <w:r w:rsidRPr="00D75083">
        <w:fldChar w:fldCharType="separate"/>
      </w:r>
      <w:r w:rsidR="00792A02">
        <w:t>10</w:t>
      </w:r>
      <w:r w:rsidRPr="00D75083">
        <w:fldChar w:fldCharType="end"/>
      </w:r>
      <w:bookmarkEnd w:id="9"/>
      <w:r w:rsidRPr="00D75083">
        <w:t xml:space="preserve"> vaiko paskyros programos užblokavimas</w:t>
      </w:r>
    </w:p>
    <w:p w14:paraId="08080181" w14:textId="77777777" w:rsidR="0044322C" w:rsidRPr="00D75083" w:rsidRDefault="0044322C" w:rsidP="00613C6B">
      <w:pPr>
        <w:pStyle w:val="ISITekstas"/>
      </w:pPr>
    </w:p>
    <w:p w14:paraId="4304664E" w14:textId="5DF5FF0F" w:rsidR="00987A9A" w:rsidRPr="00D75083" w:rsidRDefault="00987A9A" w:rsidP="00987A9A">
      <w:pPr>
        <w:pStyle w:val="ISIAntrat1"/>
      </w:pPr>
      <w:r w:rsidRPr="00D75083">
        <w:t>Kompiuterio</w:t>
      </w:r>
      <w:r w:rsidR="00B60A13" w:rsidRPr="00D75083">
        <w:t xml:space="preserve"> </w:t>
      </w:r>
      <w:r w:rsidRPr="00D75083">
        <w:t>pagrindiniame</w:t>
      </w:r>
      <w:r w:rsidR="00B60A13" w:rsidRPr="00D75083">
        <w:t xml:space="preserve"> </w:t>
      </w:r>
      <w:r w:rsidRPr="00D75083">
        <w:t>C</w:t>
      </w:r>
      <w:r w:rsidR="00B60A13" w:rsidRPr="00D75083">
        <w:t xml:space="preserve"> </w:t>
      </w:r>
      <w:r w:rsidRPr="00D75083">
        <w:t>diske</w:t>
      </w:r>
      <w:r w:rsidR="00B60A13" w:rsidRPr="00D75083">
        <w:t xml:space="preserve"> </w:t>
      </w:r>
      <w:r w:rsidRPr="00D75083">
        <w:t>sukurkite</w:t>
      </w:r>
      <w:r w:rsidR="00B60A13" w:rsidRPr="00D75083">
        <w:t xml:space="preserve"> </w:t>
      </w:r>
      <w:r w:rsidRPr="00D75083">
        <w:t>katalogą</w:t>
      </w:r>
      <w:r w:rsidR="00B60A13" w:rsidRPr="00D75083">
        <w:t xml:space="preserve"> </w:t>
      </w:r>
      <w:r w:rsidRPr="00D75083">
        <w:t>„slaptas“</w:t>
      </w:r>
      <w:r w:rsidR="00B60A13" w:rsidRPr="00D75083">
        <w:t xml:space="preserve"> </w:t>
      </w:r>
      <w:r w:rsidRPr="00D75083">
        <w:t>iš</w:t>
      </w:r>
      <w:r w:rsidR="00B60A13" w:rsidRPr="00D75083">
        <w:t xml:space="preserve"> </w:t>
      </w:r>
      <w:r w:rsidRPr="00D75083">
        <w:t>administratoriaus</w:t>
      </w:r>
      <w:r w:rsidR="00B60A13" w:rsidRPr="00D75083">
        <w:t xml:space="preserve"> </w:t>
      </w:r>
      <w:r w:rsidRPr="00D75083">
        <w:t>paskyros.</w:t>
      </w:r>
      <w:r w:rsidR="00B60A13" w:rsidRPr="00D75083">
        <w:t xml:space="preserve"> </w:t>
      </w:r>
      <w:r w:rsidRPr="00D75083">
        <w:t>Apribokite</w:t>
      </w:r>
      <w:r w:rsidR="00B60A13" w:rsidRPr="00D75083">
        <w:t xml:space="preserve"> </w:t>
      </w:r>
      <w:r w:rsidRPr="00D75083">
        <w:t>naudotojui</w:t>
      </w:r>
      <w:r w:rsidR="00B60A13" w:rsidRPr="00D75083">
        <w:t xml:space="preserve"> </w:t>
      </w:r>
      <w:r w:rsidRPr="00D75083">
        <w:t>su</w:t>
      </w:r>
      <w:r w:rsidR="00B60A13" w:rsidRPr="00D75083">
        <w:t xml:space="preserve"> </w:t>
      </w:r>
      <w:r w:rsidRPr="00D75083">
        <w:t>standartine</w:t>
      </w:r>
      <w:r w:rsidR="00B60A13" w:rsidRPr="00D75083">
        <w:t xml:space="preserve"> </w:t>
      </w:r>
      <w:r w:rsidRPr="00D75083">
        <w:t>teise</w:t>
      </w:r>
      <w:r w:rsidR="00B60A13" w:rsidRPr="00D75083">
        <w:t xml:space="preserve"> </w:t>
      </w:r>
      <w:r w:rsidRPr="00D75083">
        <w:t>prieigą</w:t>
      </w:r>
      <w:r w:rsidR="00B60A13" w:rsidRPr="00D75083">
        <w:t xml:space="preserve"> </w:t>
      </w:r>
      <w:r w:rsidRPr="00D75083">
        <w:t>prie</w:t>
      </w:r>
      <w:r w:rsidR="00B60A13" w:rsidRPr="00D75083">
        <w:t xml:space="preserve"> </w:t>
      </w:r>
      <w:r w:rsidRPr="00D75083">
        <w:t>šito</w:t>
      </w:r>
      <w:r w:rsidR="00B60A13" w:rsidRPr="00D75083">
        <w:t xml:space="preserve"> </w:t>
      </w:r>
      <w:r w:rsidRPr="00D75083">
        <w:t>katalogo.</w:t>
      </w:r>
      <w:r w:rsidR="00B60A13" w:rsidRPr="00D75083">
        <w:t xml:space="preserve"> </w:t>
      </w:r>
    </w:p>
    <w:p w14:paraId="7B3FC95B" w14:textId="50FB4DB6" w:rsidR="00717A91" w:rsidRPr="00D75083" w:rsidRDefault="00717A91" w:rsidP="00DC12C3">
      <w:pPr>
        <w:pStyle w:val="ISITekstas"/>
      </w:pPr>
      <w:r w:rsidRPr="00D75083">
        <w:t xml:space="preserve">Naudodamas </w:t>
      </w:r>
      <w:r w:rsidRPr="00D75083">
        <w:rPr>
          <w:i/>
          <w:iCs/>
        </w:rPr>
        <w:t>File Explorer</w:t>
      </w:r>
      <w:r w:rsidRPr="00D75083">
        <w:t xml:space="preserve"> sukūriau naują aplanką/katalogą virtualiame C diske pavadinimu „slaptas“ (žr. </w:t>
      </w:r>
      <w:r w:rsidR="00CC1BFD" w:rsidRPr="00D75083">
        <w:fldChar w:fldCharType="begin"/>
      </w:r>
      <w:r w:rsidR="00CC1BFD" w:rsidRPr="00D75083">
        <w:instrText xml:space="preserve"> REF _Ref225305198 \h </w:instrText>
      </w:r>
      <w:r w:rsidR="00CC1BFD" w:rsidRPr="00D75083">
        <w:fldChar w:fldCharType="separate"/>
      </w:r>
      <w:r w:rsidR="00CC1BFD" w:rsidRPr="00D75083">
        <w:t>pav. 11</w:t>
      </w:r>
      <w:r w:rsidR="00CC1BFD" w:rsidRPr="00D75083">
        <w:fldChar w:fldCharType="end"/>
      </w:r>
      <w:r w:rsidRPr="00D75083">
        <w:t>) ir apribojau jo prieigą</w:t>
      </w:r>
      <w:r w:rsidR="00DC12C3" w:rsidRPr="00D75083">
        <w:t xml:space="preserve"> </w:t>
      </w:r>
      <w:r w:rsidR="00DC12C3" w:rsidRPr="00D75083">
        <w:rPr>
          <w:i/>
          <w:iCs/>
        </w:rPr>
        <w:t>Users</w:t>
      </w:r>
      <w:r w:rsidR="00DC12C3" w:rsidRPr="00D75083">
        <w:t xml:space="preserve"> grupei</w:t>
      </w:r>
      <w:r w:rsidRPr="00D75083">
        <w:t xml:space="preserve"> (žr. </w:t>
      </w:r>
      <w:r w:rsidR="00CC1BFD" w:rsidRPr="00D75083">
        <w:fldChar w:fldCharType="begin"/>
      </w:r>
      <w:r w:rsidR="00CC1BFD" w:rsidRPr="00D75083">
        <w:instrText xml:space="preserve"> REF _Ref225305201 \h </w:instrText>
      </w:r>
      <w:r w:rsidR="00CC1BFD" w:rsidRPr="00D75083">
        <w:fldChar w:fldCharType="separate"/>
      </w:r>
      <w:r w:rsidR="00CC1BFD" w:rsidRPr="00D75083">
        <w:t>pav. 12</w:t>
      </w:r>
      <w:r w:rsidR="00CC1BFD" w:rsidRPr="00D75083">
        <w:fldChar w:fldCharType="end"/>
      </w:r>
      <w:r w:rsidRPr="00D75083">
        <w:t>)</w:t>
      </w:r>
    </w:p>
    <w:p w14:paraId="6A318592" w14:textId="77777777" w:rsidR="00DF116C" w:rsidRPr="00D75083" w:rsidRDefault="00DF116C" w:rsidP="00DC12C3">
      <w:pPr>
        <w:pStyle w:val="ISITekstas"/>
      </w:pPr>
    </w:p>
    <w:p w14:paraId="0CEBC8CE" w14:textId="77777777" w:rsidR="00455B42" w:rsidRPr="00D75083" w:rsidRDefault="00717A91" w:rsidP="00455B42">
      <w:pPr>
        <w:pStyle w:val="ISITekstas"/>
        <w:keepNext/>
        <w:ind w:firstLine="0"/>
        <w:jc w:val="center"/>
      </w:pPr>
      <w:r w:rsidRPr="00D75083">
        <w:drawing>
          <wp:inline distT="0" distB="0" distL="0" distR="0" wp14:anchorId="06D590F9" wp14:editId="4A2747F2">
            <wp:extent cx="2581275" cy="2095500"/>
            <wp:effectExtent l="0" t="0" r="9525" b="0"/>
            <wp:docPr id="302729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72993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81275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F5816" w14:textId="69D95908" w:rsidR="009F0622" w:rsidRPr="00D75083" w:rsidRDefault="00455B42" w:rsidP="00455B42">
      <w:pPr>
        <w:pStyle w:val="Caption"/>
        <w:jc w:val="center"/>
      </w:pPr>
      <w:bookmarkStart w:id="10" w:name="_Ref225305198"/>
      <w:r w:rsidRPr="00D75083">
        <w:t xml:space="preserve">pav. </w:t>
      </w:r>
      <w:r w:rsidRPr="00D75083">
        <w:fldChar w:fldCharType="begin"/>
      </w:r>
      <w:r w:rsidRPr="00D75083">
        <w:instrText xml:space="preserve"> SEQ pav. \* ARABIC </w:instrText>
      </w:r>
      <w:r w:rsidRPr="00D75083">
        <w:fldChar w:fldCharType="separate"/>
      </w:r>
      <w:r w:rsidR="00792A02">
        <w:t>11</w:t>
      </w:r>
      <w:r w:rsidRPr="00D75083">
        <w:fldChar w:fldCharType="end"/>
      </w:r>
      <w:bookmarkEnd w:id="10"/>
      <w:r w:rsidRPr="00D75083">
        <w:t xml:space="preserve"> sukurtas "slaptas" katalogas</w:t>
      </w:r>
    </w:p>
    <w:p w14:paraId="238FCBFB" w14:textId="77777777" w:rsidR="0044322C" w:rsidRPr="00D75083" w:rsidRDefault="0044322C" w:rsidP="0044322C"/>
    <w:p w14:paraId="5C401788" w14:textId="77777777" w:rsidR="00455B42" w:rsidRPr="00D75083" w:rsidRDefault="00DC12C3" w:rsidP="00455B42">
      <w:pPr>
        <w:pStyle w:val="ISITekstas"/>
        <w:keepNext/>
        <w:ind w:firstLine="0"/>
        <w:jc w:val="center"/>
      </w:pPr>
      <w:r w:rsidRPr="00D75083">
        <w:drawing>
          <wp:inline distT="0" distB="0" distL="0" distR="0" wp14:anchorId="6A1B4269" wp14:editId="1CCC86EC">
            <wp:extent cx="2811200" cy="3005880"/>
            <wp:effectExtent l="0" t="0" r="8255" b="4445"/>
            <wp:docPr id="1914581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58143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14507" cy="3009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A9E50" w14:textId="187270A1" w:rsidR="00DC12C3" w:rsidRPr="00D75083" w:rsidRDefault="00455B42" w:rsidP="00455B42">
      <w:pPr>
        <w:pStyle w:val="Caption"/>
        <w:jc w:val="center"/>
      </w:pPr>
      <w:bookmarkStart w:id="11" w:name="_Ref225305201"/>
      <w:r w:rsidRPr="00D75083">
        <w:t xml:space="preserve">pav. </w:t>
      </w:r>
      <w:r w:rsidRPr="00D75083">
        <w:fldChar w:fldCharType="begin"/>
      </w:r>
      <w:r w:rsidRPr="00D75083">
        <w:instrText xml:space="preserve"> SEQ pav. \* ARABIC </w:instrText>
      </w:r>
      <w:r w:rsidRPr="00D75083">
        <w:fldChar w:fldCharType="separate"/>
      </w:r>
      <w:r w:rsidR="00792A02">
        <w:t>12</w:t>
      </w:r>
      <w:r w:rsidRPr="00D75083">
        <w:fldChar w:fldCharType="end"/>
      </w:r>
      <w:bookmarkEnd w:id="11"/>
      <w:r w:rsidRPr="00D75083">
        <w:t xml:space="preserve"> katalogo "slaptas" apribojimo langas</w:t>
      </w:r>
    </w:p>
    <w:p w14:paraId="00D5B842" w14:textId="77777777" w:rsidR="0044322C" w:rsidRPr="00D75083" w:rsidRDefault="0044322C" w:rsidP="0044322C"/>
    <w:p w14:paraId="36FB451B" w14:textId="0A523945" w:rsidR="00DC12C3" w:rsidRPr="00D75083" w:rsidRDefault="00DC12C3" w:rsidP="00DC12C3">
      <w:pPr>
        <w:pStyle w:val="ISITekstas"/>
      </w:pPr>
      <w:r w:rsidRPr="00D75083">
        <w:t xml:space="preserve">Po pakeitimų, visi naudotojai esantys </w:t>
      </w:r>
      <w:r w:rsidRPr="00D75083">
        <w:rPr>
          <w:i/>
          <w:iCs/>
        </w:rPr>
        <w:t>Users</w:t>
      </w:r>
      <w:r w:rsidRPr="00D75083">
        <w:t xml:space="preserve"> grupėje neturi prieigos prie šio katalogo (žr. </w:t>
      </w:r>
      <w:r w:rsidR="00CC1BFD" w:rsidRPr="00D75083">
        <w:fldChar w:fldCharType="begin"/>
      </w:r>
      <w:r w:rsidR="00CC1BFD" w:rsidRPr="00D75083">
        <w:instrText xml:space="preserve"> REF _Ref225305210 \h </w:instrText>
      </w:r>
      <w:r w:rsidR="00CC1BFD" w:rsidRPr="00D75083">
        <w:fldChar w:fldCharType="separate"/>
      </w:r>
      <w:r w:rsidR="00CC1BFD" w:rsidRPr="00D75083">
        <w:t>pav. 13</w:t>
      </w:r>
      <w:r w:rsidR="00CC1BFD" w:rsidRPr="00D75083">
        <w:fldChar w:fldCharType="end"/>
      </w:r>
      <w:r w:rsidRPr="00D75083">
        <w:t>)</w:t>
      </w:r>
    </w:p>
    <w:p w14:paraId="4AE1D83E" w14:textId="77777777" w:rsidR="00DF116C" w:rsidRPr="00D75083" w:rsidRDefault="00DF116C" w:rsidP="00DC12C3">
      <w:pPr>
        <w:pStyle w:val="ISITekstas"/>
      </w:pPr>
    </w:p>
    <w:p w14:paraId="1C37CB82" w14:textId="77777777" w:rsidR="00455B42" w:rsidRPr="00D75083" w:rsidRDefault="00B62895" w:rsidP="00455B42">
      <w:pPr>
        <w:pStyle w:val="ISITekstas"/>
        <w:keepNext/>
        <w:ind w:firstLine="0"/>
        <w:jc w:val="center"/>
      </w:pPr>
      <w:r w:rsidRPr="00D75083">
        <w:drawing>
          <wp:inline distT="0" distB="0" distL="0" distR="0" wp14:anchorId="3C2ADC29" wp14:editId="58EA6FFC">
            <wp:extent cx="3211748" cy="1684098"/>
            <wp:effectExtent l="0" t="0" r="8255" b="0"/>
            <wp:docPr id="1789748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74899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219951" cy="168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3F80B" w14:textId="19377D03" w:rsidR="00B62895" w:rsidRPr="00D75083" w:rsidRDefault="00455B42" w:rsidP="00455B42">
      <w:pPr>
        <w:pStyle w:val="Caption"/>
        <w:jc w:val="center"/>
      </w:pPr>
      <w:bookmarkStart w:id="12" w:name="_Ref225305210"/>
      <w:r w:rsidRPr="00D75083">
        <w:t xml:space="preserve">pav. </w:t>
      </w:r>
      <w:r w:rsidRPr="00D75083">
        <w:fldChar w:fldCharType="begin"/>
      </w:r>
      <w:r w:rsidRPr="00D75083">
        <w:instrText xml:space="preserve"> SEQ pav. \* ARABIC </w:instrText>
      </w:r>
      <w:r w:rsidRPr="00D75083">
        <w:fldChar w:fldCharType="separate"/>
      </w:r>
      <w:r w:rsidR="00792A02">
        <w:t>13</w:t>
      </w:r>
      <w:r w:rsidRPr="00D75083">
        <w:fldChar w:fldCharType="end"/>
      </w:r>
      <w:bookmarkEnd w:id="12"/>
      <w:r w:rsidRPr="00D75083">
        <w:t xml:space="preserve"> neprileidimo prie katalogo pranešimas</w:t>
      </w:r>
    </w:p>
    <w:p w14:paraId="02DEA3C9" w14:textId="77777777" w:rsidR="0044322C" w:rsidRPr="00D75083" w:rsidRDefault="0044322C" w:rsidP="0044322C"/>
    <w:p w14:paraId="2FF85148" w14:textId="55E8929C" w:rsidR="00987A9A" w:rsidRPr="00D75083" w:rsidRDefault="00987A9A" w:rsidP="00987A9A">
      <w:pPr>
        <w:pStyle w:val="ISIAntrat1"/>
      </w:pPr>
      <w:r w:rsidRPr="00D75083">
        <w:t>Registrų</w:t>
      </w:r>
      <w:r w:rsidR="00B60A13" w:rsidRPr="00D75083">
        <w:t xml:space="preserve"> </w:t>
      </w:r>
      <w:r w:rsidRPr="00D75083">
        <w:t>lange</w:t>
      </w:r>
      <w:r w:rsidR="00B60A13" w:rsidRPr="00D75083">
        <w:t xml:space="preserve"> </w:t>
      </w:r>
      <w:r w:rsidRPr="00D75083">
        <w:t>(</w:t>
      </w:r>
      <w:r w:rsidRPr="00D75083">
        <w:rPr>
          <w:bCs/>
        </w:rPr>
        <w:t>Regedit</w:t>
      </w:r>
      <w:r w:rsidRPr="00D75083">
        <w:t>)</w:t>
      </w:r>
      <w:r w:rsidR="00B60A13" w:rsidRPr="00D75083">
        <w:t xml:space="preserve"> </w:t>
      </w:r>
      <w:r w:rsidRPr="00D75083">
        <w:t>raskite</w:t>
      </w:r>
      <w:r w:rsidR="00B60A13" w:rsidRPr="00D75083">
        <w:t xml:space="preserve"> </w:t>
      </w:r>
      <w:r w:rsidRPr="00D75083">
        <w:t>katalogą,</w:t>
      </w:r>
      <w:r w:rsidR="00B60A13" w:rsidRPr="00D75083">
        <w:t xml:space="preserve"> </w:t>
      </w:r>
      <w:r w:rsidRPr="00D75083">
        <w:t>kuris</w:t>
      </w:r>
      <w:r w:rsidR="00B60A13" w:rsidRPr="00D75083">
        <w:t xml:space="preserve"> </w:t>
      </w:r>
      <w:r w:rsidRPr="00D75083">
        <w:t>atsakingas</w:t>
      </w:r>
      <w:r w:rsidR="00B60A13" w:rsidRPr="00D75083">
        <w:t xml:space="preserve"> </w:t>
      </w:r>
      <w:r w:rsidRPr="00D75083">
        <w:t>už</w:t>
      </w:r>
      <w:r w:rsidR="00B60A13" w:rsidRPr="00D75083">
        <w:t xml:space="preserve"> </w:t>
      </w:r>
      <w:r w:rsidRPr="00D75083">
        <w:t>Jūsų</w:t>
      </w:r>
      <w:r w:rsidR="00B60A13" w:rsidRPr="00D75083">
        <w:t xml:space="preserve"> </w:t>
      </w:r>
      <w:r w:rsidRPr="00D75083">
        <w:t>kompiuterio</w:t>
      </w:r>
      <w:r w:rsidR="00B60A13" w:rsidRPr="00D75083">
        <w:t xml:space="preserve"> </w:t>
      </w:r>
      <w:r w:rsidRPr="00D75083">
        <w:t>ekrano</w:t>
      </w:r>
      <w:r w:rsidR="00B60A13" w:rsidRPr="00D75083">
        <w:t xml:space="preserve"> </w:t>
      </w:r>
      <w:r w:rsidRPr="00D75083">
        <w:t>nustatymus.</w:t>
      </w:r>
      <w:r w:rsidR="00B60A13" w:rsidRPr="00D75083">
        <w:t xml:space="preserve"> </w:t>
      </w:r>
      <w:r w:rsidRPr="00D75083">
        <w:t>Susipažinkite</w:t>
      </w:r>
      <w:r w:rsidR="00B60A13" w:rsidRPr="00D75083">
        <w:t xml:space="preserve"> </w:t>
      </w:r>
      <w:r w:rsidRPr="00D75083">
        <w:t>su</w:t>
      </w:r>
      <w:r w:rsidR="00B60A13" w:rsidRPr="00D75083">
        <w:t xml:space="preserve"> </w:t>
      </w:r>
      <w:r w:rsidRPr="00D75083">
        <w:t>katalogo</w:t>
      </w:r>
      <w:r w:rsidR="00B60A13" w:rsidRPr="00D75083">
        <w:t xml:space="preserve"> </w:t>
      </w:r>
      <w:r w:rsidRPr="00D75083">
        <w:t>turiniu.</w:t>
      </w:r>
      <w:r w:rsidR="00B60A13" w:rsidRPr="00D75083">
        <w:t xml:space="preserve"> </w:t>
      </w:r>
      <w:r w:rsidRPr="00D75083">
        <w:t>Pasirinkite</w:t>
      </w:r>
      <w:r w:rsidR="00B60A13" w:rsidRPr="00D75083">
        <w:t xml:space="preserve"> </w:t>
      </w:r>
      <w:r w:rsidRPr="00D75083">
        <w:t>iš</w:t>
      </w:r>
      <w:r w:rsidR="00B60A13" w:rsidRPr="00D75083">
        <w:t xml:space="preserve"> </w:t>
      </w:r>
      <w:r w:rsidRPr="00D75083">
        <w:t>sąrašo</w:t>
      </w:r>
      <w:r w:rsidR="00B60A13" w:rsidRPr="00D75083">
        <w:t xml:space="preserve"> </w:t>
      </w:r>
      <w:r w:rsidRPr="00D75083">
        <w:t>bet</w:t>
      </w:r>
      <w:r w:rsidR="00B60A13" w:rsidRPr="00D75083">
        <w:t xml:space="preserve"> </w:t>
      </w:r>
      <w:r w:rsidRPr="00D75083">
        <w:t>kokius</w:t>
      </w:r>
      <w:r w:rsidR="00B60A13" w:rsidRPr="00D75083">
        <w:rPr>
          <w:bCs/>
        </w:rPr>
        <w:t xml:space="preserve"> </w:t>
      </w:r>
      <w:r w:rsidRPr="00D75083">
        <w:rPr>
          <w:bCs/>
        </w:rPr>
        <w:t>3</w:t>
      </w:r>
      <w:r w:rsidR="00B60A13" w:rsidRPr="00D75083">
        <w:t xml:space="preserve"> </w:t>
      </w:r>
      <w:r w:rsidRPr="00D75083">
        <w:t>nustatymus</w:t>
      </w:r>
      <w:r w:rsidR="00B60A13" w:rsidRPr="00D75083">
        <w:t xml:space="preserve"> </w:t>
      </w:r>
      <w:r w:rsidRPr="00D75083">
        <w:t>ir</w:t>
      </w:r>
      <w:r w:rsidR="00B60A13" w:rsidRPr="00D75083">
        <w:t xml:space="preserve"> </w:t>
      </w:r>
      <w:r w:rsidRPr="00D75083">
        <w:t>aprašykite</w:t>
      </w:r>
      <w:r w:rsidR="00B60A13" w:rsidRPr="00D75083">
        <w:t xml:space="preserve"> </w:t>
      </w:r>
      <w:r w:rsidRPr="00D75083">
        <w:t>už</w:t>
      </w:r>
      <w:r w:rsidR="00B60A13" w:rsidRPr="00D75083">
        <w:t xml:space="preserve"> </w:t>
      </w:r>
      <w:r w:rsidRPr="00D75083">
        <w:t>ką</w:t>
      </w:r>
      <w:r w:rsidR="00B60A13" w:rsidRPr="00D75083">
        <w:t xml:space="preserve"> </w:t>
      </w:r>
      <w:r w:rsidRPr="00D75083">
        <w:t>jie</w:t>
      </w:r>
      <w:r w:rsidR="00B60A13" w:rsidRPr="00D75083">
        <w:t xml:space="preserve"> </w:t>
      </w:r>
      <w:r w:rsidRPr="00D75083">
        <w:t>atsakingi</w:t>
      </w:r>
      <w:r w:rsidR="00B60A13" w:rsidRPr="00D75083">
        <w:t xml:space="preserve"> </w:t>
      </w:r>
      <w:r w:rsidRPr="00D75083">
        <w:t>ir</w:t>
      </w:r>
      <w:r w:rsidR="00B60A13" w:rsidRPr="00D75083">
        <w:t xml:space="preserve"> </w:t>
      </w:r>
      <w:r w:rsidRPr="00D75083">
        <w:t>kokius</w:t>
      </w:r>
      <w:r w:rsidR="00B60A13" w:rsidRPr="00D75083">
        <w:t xml:space="preserve"> </w:t>
      </w:r>
      <w:r w:rsidRPr="00D75083">
        <w:t>parametrus</w:t>
      </w:r>
      <w:r w:rsidR="00B60A13" w:rsidRPr="00D75083">
        <w:t xml:space="preserve"> </w:t>
      </w:r>
      <w:r w:rsidRPr="00D75083">
        <w:t>naudoja.</w:t>
      </w:r>
    </w:p>
    <w:p w14:paraId="55C54843" w14:textId="6222EB1A" w:rsidR="00B62895" w:rsidRPr="00D75083" w:rsidRDefault="00B62895" w:rsidP="00614770">
      <w:pPr>
        <w:pStyle w:val="ISITekstas"/>
      </w:pPr>
      <w:r w:rsidRPr="00D75083">
        <w:t xml:space="preserve">Naudojant </w:t>
      </w:r>
      <w:r w:rsidRPr="00D75083">
        <w:rPr>
          <w:i/>
          <w:iCs/>
        </w:rPr>
        <w:t>Run</w:t>
      </w:r>
      <w:r w:rsidRPr="00D75083">
        <w:t xml:space="preserve"> įrankį, atidariau </w:t>
      </w:r>
      <w:r w:rsidRPr="00D75083">
        <w:rPr>
          <w:i/>
          <w:iCs/>
        </w:rPr>
        <w:t>Registry Editor</w:t>
      </w:r>
      <w:r w:rsidRPr="00D75083">
        <w:t xml:space="preserve"> (žr. </w:t>
      </w:r>
      <w:r w:rsidR="00CC1BFD" w:rsidRPr="00D75083">
        <w:fldChar w:fldCharType="begin"/>
      </w:r>
      <w:r w:rsidR="00CC1BFD" w:rsidRPr="00D75083">
        <w:instrText xml:space="preserve"> REF _Ref225305214 \h </w:instrText>
      </w:r>
      <w:r w:rsidR="00CC1BFD" w:rsidRPr="00D75083">
        <w:fldChar w:fldCharType="separate"/>
      </w:r>
      <w:r w:rsidR="00CC1BFD" w:rsidRPr="00D75083">
        <w:t>pav. 14</w:t>
      </w:r>
      <w:r w:rsidR="00CC1BFD" w:rsidRPr="00D75083">
        <w:fldChar w:fldCharType="end"/>
      </w:r>
      <w:r w:rsidRPr="00D75083">
        <w:t>) ir</w:t>
      </w:r>
      <w:r w:rsidR="00614770" w:rsidRPr="00D75083">
        <w:t xml:space="preserve"> navigavau į katalogą </w:t>
      </w:r>
      <w:r w:rsidR="00614770" w:rsidRPr="00D75083">
        <w:rPr>
          <w:rStyle w:val="ISIKodasChar"/>
        </w:rPr>
        <w:t xml:space="preserve">Computer\HKEY_LOCAL_MACHINE\SYSTEM\CurrentControlSet\Control\GraphicsDrivers </w:t>
      </w:r>
      <w:r w:rsidR="00614770" w:rsidRPr="00D75083">
        <w:t xml:space="preserve">(žr. </w:t>
      </w:r>
      <w:r w:rsidR="00CC1BFD" w:rsidRPr="00D75083">
        <w:fldChar w:fldCharType="begin"/>
      </w:r>
      <w:r w:rsidR="00CC1BFD" w:rsidRPr="00D75083">
        <w:instrText xml:space="preserve"> REF _Ref225305217 \h </w:instrText>
      </w:r>
      <w:r w:rsidR="00CC1BFD" w:rsidRPr="00D75083">
        <w:fldChar w:fldCharType="separate"/>
      </w:r>
      <w:r w:rsidR="00CC1BFD" w:rsidRPr="00D75083">
        <w:t>pav. 15</w:t>
      </w:r>
      <w:r w:rsidR="00CC1BFD" w:rsidRPr="00D75083">
        <w:fldChar w:fldCharType="end"/>
      </w:r>
      <w:r w:rsidR="00614770" w:rsidRPr="00D75083">
        <w:t xml:space="preserve">). </w:t>
      </w:r>
    </w:p>
    <w:p w14:paraId="6E816857" w14:textId="77777777" w:rsidR="00DF116C" w:rsidRPr="00D75083" w:rsidRDefault="00DF116C" w:rsidP="00614770">
      <w:pPr>
        <w:pStyle w:val="ISITekstas"/>
      </w:pPr>
    </w:p>
    <w:p w14:paraId="07F736BB" w14:textId="77777777" w:rsidR="00CC1BFD" w:rsidRPr="00D75083" w:rsidRDefault="00B62895" w:rsidP="00CC1BFD">
      <w:pPr>
        <w:pStyle w:val="ISITekstas"/>
        <w:keepNext/>
        <w:ind w:firstLine="0"/>
        <w:jc w:val="center"/>
      </w:pPr>
      <w:r w:rsidRPr="00D75083">
        <w:drawing>
          <wp:inline distT="0" distB="0" distL="0" distR="0" wp14:anchorId="3B774997" wp14:editId="1289AAD8">
            <wp:extent cx="3489216" cy="1227852"/>
            <wp:effectExtent l="0" t="0" r="0" b="0"/>
            <wp:docPr id="1303099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09989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495018" cy="1229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A3DD5" w14:textId="133E8A3F" w:rsidR="009F0622" w:rsidRPr="00D75083" w:rsidRDefault="00CC1BFD" w:rsidP="00CC1BFD">
      <w:pPr>
        <w:pStyle w:val="Caption"/>
        <w:jc w:val="center"/>
      </w:pPr>
      <w:bookmarkStart w:id="13" w:name="_Ref225305214"/>
      <w:r w:rsidRPr="00D75083">
        <w:t xml:space="preserve">pav. </w:t>
      </w:r>
      <w:r w:rsidRPr="00D75083">
        <w:fldChar w:fldCharType="begin"/>
      </w:r>
      <w:r w:rsidRPr="00D75083">
        <w:instrText xml:space="preserve"> SEQ pav. \* ARABIC </w:instrText>
      </w:r>
      <w:r w:rsidRPr="00D75083">
        <w:fldChar w:fldCharType="separate"/>
      </w:r>
      <w:r w:rsidR="00792A02">
        <w:t>14</w:t>
      </w:r>
      <w:r w:rsidRPr="00D75083">
        <w:fldChar w:fldCharType="end"/>
      </w:r>
      <w:bookmarkEnd w:id="13"/>
      <w:r w:rsidRPr="00D75083">
        <w:t xml:space="preserve"> Run dialogas</w:t>
      </w:r>
    </w:p>
    <w:p w14:paraId="1303179A" w14:textId="77777777" w:rsidR="0044322C" w:rsidRPr="00D75083" w:rsidRDefault="0044322C" w:rsidP="0044322C"/>
    <w:p w14:paraId="49E6F19D" w14:textId="77777777" w:rsidR="00CC1BFD" w:rsidRPr="00D75083" w:rsidRDefault="00614770" w:rsidP="00CC1BFD">
      <w:pPr>
        <w:pStyle w:val="ISITekstas"/>
        <w:keepNext/>
        <w:ind w:firstLine="0"/>
        <w:jc w:val="center"/>
      </w:pPr>
      <w:r w:rsidRPr="00D75083">
        <w:drawing>
          <wp:inline distT="0" distB="0" distL="0" distR="0" wp14:anchorId="5C12A80D" wp14:editId="0E49CB09">
            <wp:extent cx="3853538" cy="1625464"/>
            <wp:effectExtent l="0" t="0" r="0" b="0"/>
            <wp:docPr id="10030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016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68317" cy="1631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E1F7A" w14:textId="414745FB" w:rsidR="00614770" w:rsidRPr="00D75083" w:rsidRDefault="00CC1BFD" w:rsidP="00CC1BFD">
      <w:pPr>
        <w:pStyle w:val="Caption"/>
        <w:jc w:val="center"/>
      </w:pPr>
      <w:bookmarkStart w:id="14" w:name="_Ref225305217"/>
      <w:r w:rsidRPr="00D75083">
        <w:t xml:space="preserve">pav. </w:t>
      </w:r>
      <w:r w:rsidRPr="00D75083">
        <w:fldChar w:fldCharType="begin"/>
      </w:r>
      <w:r w:rsidRPr="00D75083">
        <w:instrText xml:space="preserve"> SEQ pav. \* ARABIC </w:instrText>
      </w:r>
      <w:r w:rsidRPr="00D75083">
        <w:fldChar w:fldCharType="separate"/>
      </w:r>
      <w:r w:rsidR="00792A02">
        <w:t>15</w:t>
      </w:r>
      <w:r w:rsidRPr="00D75083">
        <w:fldChar w:fldCharType="end"/>
      </w:r>
      <w:bookmarkEnd w:id="14"/>
      <w:r w:rsidRPr="00D75083">
        <w:t xml:space="preserve"> Regedit už grafiką atsakingas katalogas</w:t>
      </w:r>
    </w:p>
    <w:p w14:paraId="23F057C7" w14:textId="77777777" w:rsidR="0044322C" w:rsidRPr="00D75083" w:rsidRDefault="0044322C" w:rsidP="0044322C"/>
    <w:p w14:paraId="37C1E45A" w14:textId="29360EDE" w:rsidR="00614770" w:rsidRPr="00D75083" w:rsidRDefault="00614770" w:rsidP="00614770">
      <w:pPr>
        <w:pStyle w:val="ISITekstas"/>
      </w:pPr>
      <w:r w:rsidRPr="00D75083">
        <w:t>Kataloge rasti 3 įrašai:</w:t>
      </w:r>
    </w:p>
    <w:p w14:paraId="046FA6E3" w14:textId="2D65C186" w:rsidR="00614770" w:rsidRPr="00D75083" w:rsidRDefault="00614770" w:rsidP="00614770">
      <w:pPr>
        <w:pStyle w:val="ISISraasnum"/>
      </w:pPr>
      <w:r w:rsidRPr="00D75083">
        <w:t xml:space="preserve">DxgKrnlVersion – </w:t>
      </w:r>
      <w:r w:rsidR="00CC1BFD" w:rsidRPr="00D75083">
        <w:t>Nurodo DirectX branduolio versiją, kurį naudoja Windows grafikos posistemė. Kadangi tai REG_DWORD, reikšmė saugoma kaip 32 bitų sveikasis skaičius.</w:t>
      </w:r>
    </w:p>
    <w:p w14:paraId="4D793B03" w14:textId="2B41B594" w:rsidR="00614770" w:rsidRPr="00D75083" w:rsidRDefault="00614770" w:rsidP="00614770">
      <w:pPr>
        <w:pStyle w:val="ISISraasnum"/>
      </w:pPr>
      <w:r w:rsidRPr="00D75083">
        <w:t xml:space="preserve">MinDxgKrnlVersion – </w:t>
      </w:r>
      <w:r w:rsidR="00CC1BFD" w:rsidRPr="00D75083">
        <w:t>Nurodo minimalią DirectX branduolio versiją, kurios reikia grafikos tvarkyklei. Parametras taip pat yra 32 bitų REG_DWORD.</w:t>
      </w:r>
    </w:p>
    <w:p w14:paraId="2C428973" w14:textId="27C4148E" w:rsidR="00CC1BFD" w:rsidRPr="00D75083" w:rsidRDefault="00CC1BFD" w:rsidP="00614770">
      <w:pPr>
        <w:pStyle w:val="ISISraasnum"/>
      </w:pPr>
      <w:r w:rsidRPr="00D75083">
        <w:t xml:space="preserve">PlatformSupportMiracast </w:t>
      </w:r>
      <w:r w:rsidR="008744F8" w:rsidRPr="00D75083">
        <w:t>– Nurodo,</w:t>
      </w:r>
      <w:r w:rsidRPr="00D75083">
        <w:t xml:space="preserve"> ar platforma palaiko Miracast belaidį vaizdo perdavimą. Čia DWORD veikia kaip būlinė reikšmė: 0 = nepalaiko, 1 = palaiko.</w:t>
      </w:r>
    </w:p>
    <w:p w14:paraId="746EB891" w14:textId="77777777" w:rsidR="005829EA" w:rsidRPr="00D75083" w:rsidRDefault="005829EA" w:rsidP="005829EA">
      <w:pPr>
        <w:pStyle w:val="ISISraasnum"/>
        <w:numPr>
          <w:ilvl w:val="0"/>
          <w:numId w:val="0"/>
        </w:numPr>
        <w:ind w:left="993" w:hanging="426"/>
      </w:pPr>
    </w:p>
    <w:p w14:paraId="49F7C923" w14:textId="4146C91A" w:rsidR="00987A9A" w:rsidRPr="00D75083" w:rsidRDefault="00987A9A" w:rsidP="00987A9A">
      <w:pPr>
        <w:pStyle w:val="ISIAntrat1"/>
      </w:pPr>
      <w:r w:rsidRPr="00D75083">
        <w:t>Atlikite</w:t>
      </w:r>
      <w:r w:rsidR="00B60A13" w:rsidRPr="00D75083">
        <w:t xml:space="preserve"> </w:t>
      </w:r>
      <w:r w:rsidRPr="00D75083">
        <w:t>pagrindinio</w:t>
      </w:r>
      <w:r w:rsidR="00B60A13" w:rsidRPr="00D75083">
        <w:t xml:space="preserve"> </w:t>
      </w:r>
      <w:r w:rsidRPr="00D75083">
        <w:t>kompiuterio</w:t>
      </w:r>
      <w:r w:rsidR="00B60A13" w:rsidRPr="00D75083">
        <w:t xml:space="preserve"> </w:t>
      </w:r>
      <w:r w:rsidRPr="00D75083">
        <w:t>disko</w:t>
      </w:r>
      <w:r w:rsidR="00B60A13" w:rsidRPr="00D75083">
        <w:t xml:space="preserve"> </w:t>
      </w:r>
      <w:r w:rsidRPr="00D75083">
        <w:t>patikrinimą,</w:t>
      </w:r>
      <w:r w:rsidR="00B60A13" w:rsidRPr="00D75083">
        <w:t xml:space="preserve"> </w:t>
      </w:r>
      <w:r w:rsidRPr="00D75083">
        <w:t>t.</w:t>
      </w:r>
      <w:r w:rsidR="00B60A13" w:rsidRPr="00D75083">
        <w:t xml:space="preserve"> </w:t>
      </w:r>
      <w:r w:rsidRPr="00D75083">
        <w:t>y.</w:t>
      </w:r>
      <w:r w:rsidR="00B60A13" w:rsidRPr="00D75083">
        <w:t xml:space="preserve"> </w:t>
      </w:r>
      <w:r w:rsidRPr="00D75083">
        <w:t>analizę</w:t>
      </w:r>
      <w:r w:rsidR="00B60A13" w:rsidRPr="00D75083">
        <w:t xml:space="preserve"> </w:t>
      </w:r>
      <w:r w:rsidRPr="00D75083">
        <w:t>su</w:t>
      </w:r>
      <w:r w:rsidR="00B60A13" w:rsidRPr="00D75083">
        <w:t xml:space="preserve"> </w:t>
      </w:r>
      <w:r w:rsidRPr="00D75083">
        <w:t>„Defragment</w:t>
      </w:r>
      <w:r w:rsidR="00B60A13" w:rsidRPr="00D75083">
        <w:t xml:space="preserve"> </w:t>
      </w:r>
      <w:r w:rsidRPr="00D75083">
        <w:t>and</w:t>
      </w:r>
      <w:r w:rsidR="00B60A13" w:rsidRPr="00D75083">
        <w:t xml:space="preserve"> </w:t>
      </w:r>
      <w:r w:rsidRPr="00D75083">
        <w:t>Optimize</w:t>
      </w:r>
      <w:r w:rsidR="00B60A13" w:rsidRPr="00D75083">
        <w:t xml:space="preserve"> </w:t>
      </w:r>
      <w:r w:rsidRPr="00D75083">
        <w:t>Drives“</w:t>
      </w:r>
      <w:r w:rsidR="00B60A13" w:rsidRPr="00D75083">
        <w:t xml:space="preserve"> </w:t>
      </w:r>
      <w:r w:rsidRPr="00D75083">
        <w:t>įrankiu</w:t>
      </w:r>
      <w:r w:rsidR="00B60A13" w:rsidRPr="00D75083">
        <w:t xml:space="preserve"> </w:t>
      </w:r>
      <w:r w:rsidRPr="00D75083">
        <w:t>bei</w:t>
      </w:r>
      <w:r w:rsidR="00B60A13" w:rsidRPr="00D75083">
        <w:t xml:space="preserve"> </w:t>
      </w:r>
      <w:r w:rsidRPr="00D75083">
        <w:t>pakomentuokite</w:t>
      </w:r>
      <w:r w:rsidR="00B60A13" w:rsidRPr="00D75083">
        <w:t xml:space="preserve"> </w:t>
      </w:r>
      <w:r w:rsidRPr="00D75083">
        <w:t>gautą</w:t>
      </w:r>
      <w:r w:rsidR="00B60A13" w:rsidRPr="00D75083">
        <w:t xml:space="preserve"> </w:t>
      </w:r>
      <w:r w:rsidRPr="00D75083">
        <w:t>rezultatą.</w:t>
      </w:r>
      <w:r w:rsidR="00B60A13" w:rsidRPr="00D75083">
        <w:t xml:space="preserve"> </w:t>
      </w:r>
    </w:p>
    <w:p w14:paraId="19BB07EA" w14:textId="1DB2F07C" w:rsidR="00613C6B" w:rsidRPr="00D75083" w:rsidRDefault="00613C6B" w:rsidP="00613C6B">
      <w:pPr>
        <w:pStyle w:val="ISITekstas"/>
      </w:pPr>
      <w:r w:rsidRPr="00D75083">
        <w:t xml:space="preserve">Naudojant paieškos įrankį, atidariau </w:t>
      </w:r>
      <w:r w:rsidRPr="00D75083">
        <w:rPr>
          <w:i/>
          <w:iCs/>
        </w:rPr>
        <w:t>Defragment and Optimize Drives</w:t>
      </w:r>
      <w:r w:rsidRPr="00D75083">
        <w:t xml:space="preserve"> programą, atlikau C disko analizę (žr. </w:t>
      </w:r>
      <w:r w:rsidR="00281954" w:rsidRPr="00D75083">
        <w:fldChar w:fldCharType="begin"/>
      </w:r>
      <w:r w:rsidR="00281954" w:rsidRPr="00D75083">
        <w:instrText xml:space="preserve"> REF _Ref225306168 \h </w:instrText>
      </w:r>
      <w:r w:rsidR="00281954" w:rsidRPr="00D75083">
        <w:fldChar w:fldCharType="separate"/>
      </w:r>
      <w:r w:rsidR="00281954" w:rsidRPr="00D75083">
        <w:t>pav. 16</w:t>
      </w:r>
      <w:r w:rsidR="00281954" w:rsidRPr="00D75083">
        <w:fldChar w:fldCharType="end"/>
      </w:r>
      <w:r w:rsidRPr="00D75083">
        <w:t>) ir paleidau disko optimizavimą.</w:t>
      </w:r>
    </w:p>
    <w:p w14:paraId="3182DB9D" w14:textId="77777777" w:rsidR="00DF116C" w:rsidRPr="00D75083" w:rsidRDefault="00DF116C" w:rsidP="00613C6B">
      <w:pPr>
        <w:pStyle w:val="ISITekstas"/>
      </w:pPr>
    </w:p>
    <w:p w14:paraId="4496A3A1" w14:textId="59CE3691" w:rsidR="00613C6B" w:rsidRPr="00D75083" w:rsidRDefault="00613C6B" w:rsidP="00613C6B">
      <w:pPr>
        <w:pStyle w:val="ISITekstas"/>
        <w:keepNext/>
        <w:jc w:val="center"/>
      </w:pPr>
      <w:r w:rsidRPr="00D75083">
        <w:drawing>
          <wp:inline distT="0" distB="0" distL="0" distR="0" wp14:anchorId="571045B2" wp14:editId="3619FE64">
            <wp:extent cx="5072172" cy="2346608"/>
            <wp:effectExtent l="0" t="0" r="0" b="0"/>
            <wp:docPr id="826043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04314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89418" cy="2354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FA7D2" w14:textId="7AD70F5B" w:rsidR="009F0622" w:rsidRPr="00D75083" w:rsidRDefault="00613C6B" w:rsidP="00613C6B">
      <w:pPr>
        <w:pStyle w:val="Caption"/>
        <w:jc w:val="center"/>
      </w:pPr>
      <w:bookmarkStart w:id="15" w:name="_Ref225306168"/>
      <w:r w:rsidRPr="00D75083">
        <w:t xml:space="preserve">pav. </w:t>
      </w:r>
      <w:r w:rsidRPr="00D75083">
        <w:fldChar w:fldCharType="begin"/>
      </w:r>
      <w:r w:rsidRPr="00D75083">
        <w:instrText xml:space="preserve"> SEQ pav. \* ARABIC </w:instrText>
      </w:r>
      <w:r w:rsidRPr="00D75083">
        <w:fldChar w:fldCharType="separate"/>
      </w:r>
      <w:r w:rsidR="00792A02">
        <w:t>16</w:t>
      </w:r>
      <w:r w:rsidRPr="00D75083">
        <w:fldChar w:fldCharType="end"/>
      </w:r>
      <w:bookmarkEnd w:id="15"/>
      <w:r w:rsidRPr="00D75083">
        <w:t xml:space="preserve"> Defragment and Optimize Drives langas</w:t>
      </w:r>
    </w:p>
    <w:p w14:paraId="39FBE51F" w14:textId="77777777" w:rsidR="00DF116C" w:rsidRPr="00D75083" w:rsidRDefault="00DF116C" w:rsidP="00613C6B">
      <w:pPr>
        <w:pStyle w:val="ISITekstas"/>
      </w:pPr>
    </w:p>
    <w:p w14:paraId="76ED8939" w14:textId="042FD49B" w:rsidR="00613C6B" w:rsidRPr="00D75083" w:rsidRDefault="00613C6B" w:rsidP="00613C6B">
      <w:pPr>
        <w:pStyle w:val="ISITekstas"/>
      </w:pPr>
      <w:r w:rsidRPr="00D75083">
        <w:t>Įvykdžius disko optimizavimą, fragmentacijos lygis nukrito nuo 8% iki 0%</w:t>
      </w:r>
      <w:r w:rsidR="008D174D" w:rsidRPr="00D75083">
        <w:t xml:space="preserve"> (žr. </w:t>
      </w:r>
      <w:r w:rsidR="00281954" w:rsidRPr="00D75083">
        <w:fldChar w:fldCharType="begin"/>
      </w:r>
      <w:r w:rsidR="00281954" w:rsidRPr="00D75083">
        <w:instrText xml:space="preserve"> REF _Ref225306174 \h </w:instrText>
      </w:r>
      <w:r w:rsidR="00281954" w:rsidRPr="00D75083">
        <w:fldChar w:fldCharType="separate"/>
      </w:r>
      <w:r w:rsidR="00281954" w:rsidRPr="00D75083">
        <w:t>pav. 17</w:t>
      </w:r>
      <w:r w:rsidR="00281954" w:rsidRPr="00D75083">
        <w:fldChar w:fldCharType="end"/>
      </w:r>
      <w:r w:rsidR="008D174D" w:rsidRPr="00D75083">
        <w:t>)</w:t>
      </w:r>
    </w:p>
    <w:p w14:paraId="63A1E12B" w14:textId="77777777" w:rsidR="00DF116C" w:rsidRPr="00D75083" w:rsidRDefault="00DF116C" w:rsidP="00613C6B">
      <w:pPr>
        <w:pStyle w:val="ISITekstas"/>
      </w:pPr>
    </w:p>
    <w:p w14:paraId="5C01EAEE" w14:textId="77777777" w:rsidR="00613C6B" w:rsidRPr="00D75083" w:rsidRDefault="00613C6B" w:rsidP="00613C6B">
      <w:pPr>
        <w:pStyle w:val="ISITekstas"/>
        <w:keepNext/>
        <w:ind w:firstLine="0"/>
        <w:jc w:val="center"/>
      </w:pPr>
      <w:r w:rsidRPr="00D75083">
        <w:drawing>
          <wp:inline distT="0" distB="0" distL="0" distR="0" wp14:anchorId="181E7A90" wp14:editId="6450B583">
            <wp:extent cx="2752725" cy="657225"/>
            <wp:effectExtent l="0" t="0" r="9525" b="9525"/>
            <wp:docPr id="57930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3069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752725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0080C" w14:textId="23C444FC" w:rsidR="00613C6B" w:rsidRPr="00D75083" w:rsidRDefault="00613C6B" w:rsidP="00613C6B">
      <w:pPr>
        <w:pStyle w:val="Caption"/>
        <w:jc w:val="center"/>
      </w:pPr>
      <w:bookmarkStart w:id="16" w:name="_Ref225306174"/>
      <w:r w:rsidRPr="00D75083">
        <w:t xml:space="preserve">pav. </w:t>
      </w:r>
      <w:r w:rsidRPr="00D75083">
        <w:fldChar w:fldCharType="begin"/>
      </w:r>
      <w:r w:rsidRPr="00D75083">
        <w:instrText xml:space="preserve"> SEQ pav. \* ARABIC </w:instrText>
      </w:r>
      <w:r w:rsidRPr="00D75083">
        <w:fldChar w:fldCharType="separate"/>
      </w:r>
      <w:r w:rsidR="00792A02">
        <w:t>17</w:t>
      </w:r>
      <w:r w:rsidRPr="00D75083">
        <w:fldChar w:fldCharType="end"/>
      </w:r>
      <w:bookmarkEnd w:id="16"/>
      <w:r w:rsidRPr="00D75083">
        <w:t xml:space="preserve"> Disko statusas po optimizavimo</w:t>
      </w:r>
    </w:p>
    <w:p w14:paraId="6ACE0964" w14:textId="77777777" w:rsidR="00C5728E" w:rsidRPr="00D75083" w:rsidRDefault="00C5728E" w:rsidP="00C5728E">
      <w:pPr>
        <w:pStyle w:val="ISITekstas"/>
      </w:pPr>
    </w:p>
    <w:p w14:paraId="26834A3B" w14:textId="3CA04BB8" w:rsidR="00987A9A" w:rsidRPr="00D75083" w:rsidRDefault="00987A9A" w:rsidP="00987A9A">
      <w:pPr>
        <w:pStyle w:val="ISIAntrat1"/>
      </w:pPr>
      <w:r w:rsidRPr="00D75083">
        <w:t>Sukurkite</w:t>
      </w:r>
      <w:r w:rsidR="00B60A13" w:rsidRPr="00D75083">
        <w:t xml:space="preserve"> </w:t>
      </w:r>
      <w:r w:rsidRPr="00D75083">
        <w:t>programos</w:t>
      </w:r>
      <w:r w:rsidR="00B60A13" w:rsidRPr="00D75083">
        <w:t xml:space="preserve"> </w:t>
      </w:r>
      <w:r w:rsidRPr="00D75083">
        <w:t>sisteminį</w:t>
      </w:r>
      <w:r w:rsidR="00B60A13" w:rsidRPr="00D75083">
        <w:rPr>
          <w:bCs/>
        </w:rPr>
        <w:t xml:space="preserve"> </w:t>
      </w:r>
      <w:r w:rsidRPr="00D75083">
        <w:rPr>
          <w:bCs/>
        </w:rPr>
        <w:t>DLL</w:t>
      </w:r>
      <w:r w:rsidR="00B60A13" w:rsidRPr="00D75083">
        <w:t xml:space="preserve"> </w:t>
      </w:r>
      <w:r w:rsidRPr="00D75083">
        <w:t>failą</w:t>
      </w:r>
      <w:r w:rsidR="00B60A13" w:rsidRPr="00D75083">
        <w:t xml:space="preserve"> </w:t>
      </w:r>
      <w:r w:rsidRPr="00D75083">
        <w:t>ir</w:t>
      </w:r>
      <w:r w:rsidR="00B60A13" w:rsidRPr="00D75083">
        <w:t xml:space="preserve"> </w:t>
      </w:r>
      <w:r w:rsidRPr="00D75083">
        <w:t>programą</w:t>
      </w:r>
      <w:r w:rsidR="00B60A13" w:rsidRPr="00D75083">
        <w:t xml:space="preserve"> </w:t>
      </w:r>
      <w:r w:rsidRPr="00D75083">
        <w:t>kuri</w:t>
      </w:r>
      <w:r w:rsidR="00B60A13" w:rsidRPr="00D75083">
        <w:t xml:space="preserve"> </w:t>
      </w:r>
      <w:r w:rsidRPr="00D75083">
        <w:t>jį</w:t>
      </w:r>
      <w:r w:rsidR="00B60A13" w:rsidRPr="00D75083">
        <w:t xml:space="preserve"> </w:t>
      </w:r>
      <w:r w:rsidRPr="00D75083">
        <w:t>naudoja.</w:t>
      </w:r>
      <w:r w:rsidR="00B60A13" w:rsidRPr="00D75083">
        <w:t xml:space="preserve"> </w:t>
      </w:r>
      <w:r w:rsidRPr="00D75083">
        <w:t>Ir</w:t>
      </w:r>
      <w:r w:rsidR="00B60A13" w:rsidRPr="00D75083">
        <w:t xml:space="preserve"> </w:t>
      </w:r>
      <w:r w:rsidRPr="00D75083">
        <w:rPr>
          <w:bCs/>
        </w:rPr>
        <w:t>DLL</w:t>
      </w:r>
      <w:r w:rsidR="00660643" w:rsidRPr="00D75083">
        <w:rPr>
          <w:bCs/>
        </w:rPr>
        <w:t>,</w:t>
      </w:r>
      <w:r w:rsidR="00B60A13" w:rsidRPr="00D75083">
        <w:t xml:space="preserve"> </w:t>
      </w:r>
      <w:r w:rsidRPr="00D75083">
        <w:t>ir</w:t>
      </w:r>
      <w:r w:rsidR="00B60A13" w:rsidRPr="00D75083">
        <w:t xml:space="preserve"> </w:t>
      </w:r>
      <w:r w:rsidRPr="00D75083">
        <w:t>programai</w:t>
      </w:r>
      <w:r w:rsidR="00B60A13" w:rsidRPr="00D75083">
        <w:t xml:space="preserve"> </w:t>
      </w:r>
      <w:r w:rsidRPr="00D75083">
        <w:t>sukurkite</w:t>
      </w:r>
      <w:r w:rsidR="00B60A13" w:rsidRPr="00D75083">
        <w:t xml:space="preserve"> </w:t>
      </w:r>
      <w:r w:rsidRPr="00D75083">
        <w:t>atitinkamus</w:t>
      </w:r>
      <w:r w:rsidR="00B60A13" w:rsidRPr="00D75083">
        <w:t xml:space="preserve"> </w:t>
      </w:r>
      <w:r w:rsidRPr="00D75083">
        <w:t>d</w:t>
      </w:r>
      <w:r w:rsidR="00660643" w:rsidRPr="00D75083">
        <w:t>i</w:t>
      </w:r>
      <w:r w:rsidRPr="00D75083">
        <w:t>egiklius</w:t>
      </w:r>
      <w:r w:rsidR="00B60A13" w:rsidRPr="00D75083">
        <w:t xml:space="preserve"> </w:t>
      </w:r>
      <w:r w:rsidRPr="00D75083">
        <w:rPr>
          <w:bCs/>
        </w:rPr>
        <w:t>Setup</w:t>
      </w:r>
      <w:r w:rsidR="00B60A13" w:rsidRPr="00D75083">
        <w:rPr>
          <w:bCs/>
        </w:rPr>
        <w:t xml:space="preserve"> </w:t>
      </w:r>
      <w:r w:rsidRPr="00D75083">
        <w:t>failus.</w:t>
      </w:r>
      <w:r w:rsidR="00B60A13" w:rsidRPr="00D75083">
        <w:t xml:space="preserve"> </w:t>
      </w:r>
    </w:p>
    <w:p w14:paraId="5A5D16E2" w14:textId="7AD64501" w:rsidR="004754B4" w:rsidRPr="00D75083" w:rsidRDefault="004754B4" w:rsidP="004754B4">
      <w:pPr>
        <w:pStyle w:val="ISITekstas"/>
      </w:pPr>
      <w:r w:rsidRPr="00D75083">
        <w:t xml:space="preserve">Per </w:t>
      </w:r>
      <w:r w:rsidRPr="00D75083">
        <w:rPr>
          <w:i/>
          <w:iCs/>
        </w:rPr>
        <w:t>VS Code</w:t>
      </w:r>
      <w:r w:rsidRPr="00D75083">
        <w:t xml:space="preserve">, pagal reikalavimus įvykdžiau reikiamas 6 funkcijas (žr. </w:t>
      </w:r>
      <w:r w:rsidR="00D119F7" w:rsidRPr="00D75083">
        <w:fldChar w:fldCharType="begin"/>
      </w:r>
      <w:r w:rsidR="00D119F7" w:rsidRPr="00D75083">
        <w:instrText xml:space="preserve"> REF _Ref225458434 \h </w:instrText>
      </w:r>
      <w:r w:rsidR="00D119F7" w:rsidRPr="00D75083">
        <w:fldChar w:fldCharType="separate"/>
      </w:r>
      <w:r w:rsidR="00D119F7" w:rsidRPr="00D75083">
        <w:t>pav. 18</w:t>
      </w:r>
      <w:r w:rsidR="00D119F7" w:rsidRPr="00D75083">
        <w:fldChar w:fldCharType="end"/>
      </w:r>
      <w:r w:rsidRPr="00D75083">
        <w:t>) ir, remiantis anksčiau darytu „OOP Vector“ projektu, sukompiliavau jas į DLL failą</w:t>
      </w:r>
      <w:r w:rsidR="001D78F8" w:rsidRPr="00D75083">
        <w:t xml:space="preserve"> (</w:t>
      </w:r>
      <w:r w:rsidR="001D78F8" w:rsidRPr="00D75083">
        <w:rPr>
          <w:i/>
          <w:iCs/>
        </w:rPr>
        <w:t>OS_Dll</w:t>
      </w:r>
      <w:r w:rsidR="009C4967" w:rsidRPr="00D75083">
        <w:rPr>
          <w:i/>
          <w:iCs/>
        </w:rPr>
        <w:t>.dll</w:t>
      </w:r>
      <w:r w:rsidR="001D78F8" w:rsidRPr="00D75083">
        <w:t>)</w:t>
      </w:r>
      <w:r w:rsidRPr="00D75083">
        <w:t xml:space="preserve">. Pagal formulę </w:t>
      </w:r>
      <w:r w:rsidRPr="00D75083">
        <w:rPr>
          <w:b/>
          <w:bCs/>
          <w:i/>
          <w:iCs/>
        </w:rPr>
        <w:t>Stud_ID %3+1</w:t>
      </w:r>
      <w:r w:rsidRPr="00D75083">
        <w:t xml:space="preserve">, man atiteko pirma </w:t>
      </w:r>
      <w:r w:rsidRPr="00D75083">
        <w:rPr>
          <w:b/>
          <w:bCs/>
          <w:i/>
          <w:iCs/>
        </w:rPr>
        <w:t>system(eilutė.c_str());</w:t>
      </w:r>
      <w:r w:rsidRPr="00D75083">
        <w:t xml:space="preserve"> funkcija</w:t>
      </w:r>
      <w:r w:rsidR="001D78F8" w:rsidRPr="00D75083">
        <w:t>.</w:t>
      </w:r>
      <w:r w:rsidRPr="00D75083">
        <w:t xml:space="preserve"> </w:t>
      </w:r>
    </w:p>
    <w:p w14:paraId="6ABE656F" w14:textId="77777777" w:rsidR="00DF116C" w:rsidRPr="00D75083" w:rsidRDefault="00DF116C" w:rsidP="004754B4">
      <w:pPr>
        <w:pStyle w:val="ISITekstas"/>
      </w:pPr>
    </w:p>
    <w:p w14:paraId="554AB3FB" w14:textId="77777777" w:rsidR="004754B4" w:rsidRPr="00D75083" w:rsidRDefault="004754B4" w:rsidP="004754B4">
      <w:pPr>
        <w:pStyle w:val="ISITekstas"/>
        <w:keepNext/>
        <w:ind w:firstLine="0"/>
        <w:jc w:val="center"/>
      </w:pPr>
      <w:r w:rsidRPr="00D75083">
        <w:drawing>
          <wp:inline distT="0" distB="0" distL="0" distR="0" wp14:anchorId="499F7763" wp14:editId="388AA205">
            <wp:extent cx="5040200" cy="1656214"/>
            <wp:effectExtent l="0" t="0" r="8255" b="1270"/>
            <wp:docPr id="1859783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78386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67701" cy="1665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8471A" w14:textId="10D64D52" w:rsidR="009F0622" w:rsidRPr="00D75083" w:rsidRDefault="004754B4" w:rsidP="004754B4">
      <w:pPr>
        <w:pStyle w:val="Caption"/>
        <w:jc w:val="center"/>
      </w:pPr>
      <w:bookmarkStart w:id="17" w:name="_Ref225458434"/>
      <w:r w:rsidRPr="00D75083">
        <w:t xml:space="preserve">pav. </w:t>
      </w:r>
      <w:r w:rsidRPr="00D75083">
        <w:fldChar w:fldCharType="begin"/>
      </w:r>
      <w:r w:rsidRPr="00D75083">
        <w:instrText xml:space="preserve"> SEQ pav. \* ARABIC </w:instrText>
      </w:r>
      <w:r w:rsidRPr="00D75083">
        <w:fldChar w:fldCharType="separate"/>
      </w:r>
      <w:r w:rsidR="00792A02">
        <w:t>18</w:t>
      </w:r>
      <w:r w:rsidRPr="00D75083">
        <w:fldChar w:fldCharType="end"/>
      </w:r>
      <w:bookmarkEnd w:id="17"/>
      <w:r w:rsidRPr="00D75083">
        <w:t xml:space="preserve"> implementuotos DLL funkcijos</w:t>
      </w:r>
    </w:p>
    <w:p w14:paraId="129B1AC6" w14:textId="77777777" w:rsidR="00DF116C" w:rsidRPr="00D75083" w:rsidRDefault="00DF116C" w:rsidP="001D78F8">
      <w:pPr>
        <w:pStyle w:val="ISITekstas"/>
      </w:pPr>
    </w:p>
    <w:p w14:paraId="5C5EADD7" w14:textId="25463CE6" w:rsidR="001D78F8" w:rsidRPr="00D75083" w:rsidRDefault="001D78F8" w:rsidP="001D78F8">
      <w:pPr>
        <w:pStyle w:val="ISITekstas"/>
      </w:pPr>
      <w:r w:rsidRPr="00D75083">
        <w:t>Po šio žingsnio, sukūriau programą (</w:t>
      </w:r>
      <w:r w:rsidRPr="00D75083">
        <w:rPr>
          <w:i/>
          <w:iCs/>
        </w:rPr>
        <w:t>OS_Programa.exe</w:t>
      </w:r>
      <w:r w:rsidRPr="00D75083">
        <w:t>)</w:t>
      </w:r>
      <w:r w:rsidR="005C5030" w:rsidRPr="00D75083">
        <w:t xml:space="preserve">, naudojančią visas implementuotas DLL funkcijas (žr. </w:t>
      </w:r>
      <w:r w:rsidR="00D119F7" w:rsidRPr="00D75083">
        <w:fldChar w:fldCharType="begin"/>
      </w:r>
      <w:r w:rsidR="00D119F7" w:rsidRPr="00D75083">
        <w:instrText xml:space="preserve"> REF _Ref225458442 \h </w:instrText>
      </w:r>
      <w:r w:rsidR="00D119F7" w:rsidRPr="00D75083">
        <w:fldChar w:fldCharType="separate"/>
      </w:r>
      <w:r w:rsidR="00D119F7" w:rsidRPr="00D75083">
        <w:t>pav. 19</w:t>
      </w:r>
      <w:r w:rsidR="00D119F7" w:rsidRPr="00D75083">
        <w:fldChar w:fldCharType="end"/>
      </w:r>
      <w:r w:rsidR="005C5030" w:rsidRPr="00D75083">
        <w:t>)</w:t>
      </w:r>
    </w:p>
    <w:p w14:paraId="4A0CB800" w14:textId="77777777" w:rsidR="00DF116C" w:rsidRPr="00D75083" w:rsidRDefault="00DF116C" w:rsidP="001D78F8">
      <w:pPr>
        <w:pStyle w:val="ISITekstas"/>
      </w:pPr>
    </w:p>
    <w:p w14:paraId="4D44F017" w14:textId="77777777" w:rsidR="001D78F8" w:rsidRPr="00D75083" w:rsidRDefault="001D78F8" w:rsidP="001D78F8">
      <w:pPr>
        <w:pStyle w:val="ISITekstas"/>
        <w:keepNext/>
        <w:ind w:firstLine="0"/>
        <w:jc w:val="center"/>
      </w:pPr>
      <w:r w:rsidRPr="00D75083">
        <w:drawing>
          <wp:inline distT="0" distB="0" distL="0" distR="0" wp14:anchorId="171E9641" wp14:editId="63C8BFE5">
            <wp:extent cx="4543152" cy="2396430"/>
            <wp:effectExtent l="0" t="0" r="0" b="4445"/>
            <wp:docPr id="208785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8566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558350" cy="2404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64A0A" w14:textId="1C9C15E1" w:rsidR="004754B4" w:rsidRPr="00D75083" w:rsidRDefault="001D78F8" w:rsidP="001D78F8">
      <w:pPr>
        <w:pStyle w:val="Caption"/>
        <w:jc w:val="center"/>
      </w:pPr>
      <w:bookmarkStart w:id="18" w:name="_Ref225458442"/>
      <w:r w:rsidRPr="00D75083">
        <w:t xml:space="preserve">pav. </w:t>
      </w:r>
      <w:r w:rsidRPr="00D75083">
        <w:fldChar w:fldCharType="begin"/>
      </w:r>
      <w:r w:rsidRPr="00D75083">
        <w:instrText xml:space="preserve"> SEQ pav. \* ARABIC </w:instrText>
      </w:r>
      <w:r w:rsidRPr="00D75083">
        <w:fldChar w:fldCharType="separate"/>
      </w:r>
      <w:r w:rsidR="00792A02">
        <w:t>19</w:t>
      </w:r>
      <w:r w:rsidRPr="00D75083">
        <w:fldChar w:fldCharType="end"/>
      </w:r>
      <w:bookmarkEnd w:id="18"/>
      <w:r w:rsidRPr="00D75083">
        <w:t xml:space="preserve"> main() funkcijos </w:t>
      </w:r>
      <w:r w:rsidR="00D119F7" w:rsidRPr="00D75083">
        <w:t>at</w:t>
      </w:r>
      <w:r w:rsidRPr="00D75083">
        <w:t>karpa</w:t>
      </w:r>
    </w:p>
    <w:p w14:paraId="28ED7F3E" w14:textId="77777777" w:rsidR="00DF116C" w:rsidRPr="00D75083" w:rsidRDefault="00DF116C" w:rsidP="005C5030">
      <w:pPr>
        <w:pStyle w:val="ISITekstas"/>
      </w:pPr>
    </w:p>
    <w:p w14:paraId="09D2C797" w14:textId="64FBBF79" w:rsidR="005C5030" w:rsidRPr="00D75083" w:rsidRDefault="005C5030" w:rsidP="005C5030">
      <w:pPr>
        <w:pStyle w:val="ISITekstas"/>
      </w:pPr>
      <w:r w:rsidRPr="00D75083">
        <w:t xml:space="preserve">Galiausiai, naudojant </w:t>
      </w:r>
      <w:r w:rsidRPr="00D75083">
        <w:rPr>
          <w:i/>
          <w:iCs/>
        </w:rPr>
        <w:t>Inno Setup Compiler</w:t>
      </w:r>
      <w:r w:rsidRPr="00D75083">
        <w:t xml:space="preserve"> programą, DLL failui ir programai sukūriau po diegikl</w:t>
      </w:r>
      <w:r w:rsidR="00D119F7" w:rsidRPr="00D75083">
        <w:t xml:space="preserve">į (žr. </w:t>
      </w:r>
      <w:r w:rsidR="00D119F7" w:rsidRPr="00D75083">
        <w:fldChar w:fldCharType="begin"/>
      </w:r>
      <w:r w:rsidR="00D119F7" w:rsidRPr="00D75083">
        <w:instrText xml:space="preserve"> REF _Ref225458483 \h </w:instrText>
      </w:r>
      <w:r w:rsidR="00D119F7" w:rsidRPr="00D75083">
        <w:fldChar w:fldCharType="separate"/>
      </w:r>
      <w:r w:rsidR="00D119F7" w:rsidRPr="00D75083">
        <w:t>pav. 20</w:t>
      </w:r>
      <w:r w:rsidR="00D119F7" w:rsidRPr="00D75083">
        <w:fldChar w:fldCharType="end"/>
      </w:r>
      <w:r w:rsidR="00D119F7" w:rsidRPr="00D75083">
        <w:t>)</w:t>
      </w:r>
      <w:r w:rsidRPr="00D75083">
        <w:t>.</w:t>
      </w:r>
      <w:r w:rsidR="00D119F7" w:rsidRPr="00D75083">
        <w:t xml:space="preserve"> Taip pat pridėjau </w:t>
      </w:r>
      <w:r w:rsidR="00D119F7" w:rsidRPr="00D75083">
        <w:rPr>
          <w:i/>
          <w:iCs/>
        </w:rPr>
        <w:t>manifest</w:t>
      </w:r>
      <w:r w:rsidR="00D119F7" w:rsidRPr="00D75083">
        <w:t xml:space="preserve"> failus, leidžiančius kompiliatoriui sukurti programą, prašančią administratoriaus teisės (</w:t>
      </w:r>
      <w:r w:rsidR="00D119F7" w:rsidRPr="00D75083">
        <w:rPr>
          <w:i/>
          <w:iCs/>
        </w:rPr>
        <w:t>UAC</w:t>
      </w:r>
      <w:r w:rsidR="00D119F7" w:rsidRPr="00D75083">
        <w:t xml:space="preserve">) (žr. </w:t>
      </w:r>
      <w:r w:rsidR="00D119F7" w:rsidRPr="00D75083">
        <w:fldChar w:fldCharType="begin"/>
      </w:r>
      <w:r w:rsidR="00D119F7" w:rsidRPr="00D75083">
        <w:instrText xml:space="preserve"> REF _Ref225458488 \h </w:instrText>
      </w:r>
      <w:r w:rsidR="00D119F7" w:rsidRPr="00D75083">
        <w:fldChar w:fldCharType="separate"/>
      </w:r>
      <w:r w:rsidR="00D119F7" w:rsidRPr="00D75083">
        <w:t>pav. 21</w:t>
      </w:r>
      <w:r w:rsidR="00D119F7" w:rsidRPr="00D75083">
        <w:fldChar w:fldCharType="end"/>
      </w:r>
      <w:r w:rsidR="00D119F7" w:rsidRPr="00D75083">
        <w:t>)</w:t>
      </w:r>
    </w:p>
    <w:p w14:paraId="727DB1B3" w14:textId="77777777" w:rsidR="00DF116C" w:rsidRPr="00D75083" w:rsidRDefault="00DF116C" w:rsidP="005C5030">
      <w:pPr>
        <w:pStyle w:val="ISITekstas"/>
      </w:pPr>
    </w:p>
    <w:p w14:paraId="176B31F2" w14:textId="77777777" w:rsidR="00D119F7" w:rsidRPr="00D75083" w:rsidRDefault="00D119F7" w:rsidP="00D119F7">
      <w:pPr>
        <w:pStyle w:val="ISITekstas"/>
        <w:keepNext/>
        <w:ind w:firstLine="0"/>
        <w:jc w:val="center"/>
      </w:pPr>
      <w:r w:rsidRPr="00D75083">
        <w:drawing>
          <wp:inline distT="0" distB="0" distL="0" distR="0" wp14:anchorId="20831738" wp14:editId="64D51755">
            <wp:extent cx="4562956" cy="3058282"/>
            <wp:effectExtent l="0" t="0" r="9525" b="8890"/>
            <wp:docPr id="606304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30466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576788" cy="3067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ABAAE" w14:textId="5131D6D5" w:rsidR="00D119F7" w:rsidRPr="00D75083" w:rsidRDefault="00D119F7" w:rsidP="00D119F7">
      <w:pPr>
        <w:pStyle w:val="Caption"/>
        <w:jc w:val="center"/>
      </w:pPr>
      <w:bookmarkStart w:id="19" w:name="_Ref225458483"/>
      <w:r w:rsidRPr="00D75083">
        <w:t xml:space="preserve">pav. </w:t>
      </w:r>
      <w:r w:rsidRPr="00D75083">
        <w:fldChar w:fldCharType="begin"/>
      </w:r>
      <w:r w:rsidRPr="00D75083">
        <w:instrText xml:space="preserve"> SEQ pav. \* ARABIC </w:instrText>
      </w:r>
      <w:r w:rsidRPr="00D75083">
        <w:fldChar w:fldCharType="separate"/>
      </w:r>
      <w:r w:rsidR="00792A02">
        <w:t>20</w:t>
      </w:r>
      <w:r w:rsidRPr="00D75083">
        <w:fldChar w:fldCharType="end"/>
      </w:r>
      <w:bookmarkEnd w:id="19"/>
      <w:r w:rsidRPr="00D75083">
        <w:t xml:space="preserve"> programos diegiklio script failo atkarpa</w:t>
      </w:r>
    </w:p>
    <w:p w14:paraId="3F19FB50" w14:textId="77777777" w:rsidR="00E5755B" w:rsidRDefault="00E5755B" w:rsidP="00D119F7">
      <w:pPr>
        <w:pStyle w:val="ISITekstas"/>
        <w:keepNext/>
        <w:ind w:firstLine="0"/>
        <w:jc w:val="center"/>
      </w:pPr>
    </w:p>
    <w:p w14:paraId="0E6716DA" w14:textId="1D14B96B" w:rsidR="00D119F7" w:rsidRPr="00D75083" w:rsidRDefault="00D119F7" w:rsidP="00D119F7">
      <w:pPr>
        <w:pStyle w:val="ISITekstas"/>
        <w:keepNext/>
        <w:ind w:firstLine="0"/>
        <w:jc w:val="center"/>
      </w:pPr>
      <w:r w:rsidRPr="00D75083">
        <w:drawing>
          <wp:inline distT="0" distB="0" distL="0" distR="0" wp14:anchorId="7C021F7C" wp14:editId="5D819D07">
            <wp:extent cx="1840484" cy="1134544"/>
            <wp:effectExtent l="0" t="0" r="7620" b="8890"/>
            <wp:docPr id="1032163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16374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862251" cy="1147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4005C" w14:textId="4265EBF3" w:rsidR="00D119F7" w:rsidRDefault="00D119F7" w:rsidP="00D119F7">
      <w:pPr>
        <w:pStyle w:val="Caption"/>
        <w:jc w:val="center"/>
      </w:pPr>
      <w:bookmarkStart w:id="20" w:name="_Ref225458488"/>
      <w:r w:rsidRPr="00D75083">
        <w:t xml:space="preserve">pav. </w:t>
      </w:r>
      <w:r w:rsidRPr="00D75083">
        <w:fldChar w:fldCharType="begin"/>
      </w:r>
      <w:r w:rsidRPr="00D75083">
        <w:instrText xml:space="preserve"> SEQ pav. \* ARABIC </w:instrText>
      </w:r>
      <w:r w:rsidRPr="00D75083">
        <w:fldChar w:fldCharType="separate"/>
      </w:r>
      <w:r w:rsidR="00792A02">
        <w:t>21</w:t>
      </w:r>
      <w:r w:rsidRPr="00D75083">
        <w:fldChar w:fldCharType="end"/>
      </w:r>
      <w:bookmarkEnd w:id="20"/>
      <w:r w:rsidRPr="00D75083">
        <w:t xml:space="preserve"> kode esantis manifest aplankas, naudojamas UAC prašymo pridėjimui</w:t>
      </w:r>
    </w:p>
    <w:p w14:paraId="04B6ADFD" w14:textId="77777777" w:rsidR="00E5755B" w:rsidRDefault="00E5755B" w:rsidP="00E5755B"/>
    <w:p w14:paraId="2463A098" w14:textId="67AC3B6B" w:rsidR="00E5755B" w:rsidRDefault="00E5755B" w:rsidP="00E5755B">
      <w:pPr>
        <w:pStyle w:val="ISITekstas"/>
      </w:pPr>
      <w:r>
        <w:t xml:space="preserve">Toliau pateikiami programos paleidimo rezultatai: programos išvestis (žr. </w:t>
      </w:r>
      <w:r w:rsidR="00792A02">
        <w:fldChar w:fldCharType="begin"/>
      </w:r>
      <w:r w:rsidR="00792A02">
        <w:instrText xml:space="preserve"> REF _Ref225461609 \h </w:instrText>
      </w:r>
      <w:r w:rsidR="00792A02">
        <w:fldChar w:fldCharType="separate"/>
      </w:r>
      <w:r w:rsidR="00792A02">
        <w:t>pav. 22</w:t>
      </w:r>
      <w:r w:rsidR="00792A02">
        <w:fldChar w:fldCharType="end"/>
      </w:r>
      <w:r>
        <w:t xml:space="preserve">), sukuriami katalogai (žr. </w:t>
      </w:r>
      <w:r w:rsidR="00792A02">
        <w:fldChar w:fldCharType="begin"/>
      </w:r>
      <w:r w:rsidR="00792A02">
        <w:instrText xml:space="preserve"> REF _Ref225461613 \h </w:instrText>
      </w:r>
      <w:r w:rsidR="00792A02">
        <w:fldChar w:fldCharType="separate"/>
      </w:r>
      <w:r w:rsidR="00792A02">
        <w:t>pav. 23</w:t>
      </w:r>
      <w:r w:rsidR="00792A02">
        <w:fldChar w:fldCharType="end"/>
      </w:r>
      <w:r>
        <w:t xml:space="preserve">) bei sugeneruoto tekstinio failo pavyzdys (žr. </w:t>
      </w:r>
      <w:r w:rsidR="00792A02">
        <w:fldChar w:fldCharType="begin"/>
      </w:r>
      <w:r w:rsidR="00792A02">
        <w:instrText xml:space="preserve"> REF _Ref225461617 \h </w:instrText>
      </w:r>
      <w:r w:rsidR="00792A02">
        <w:fldChar w:fldCharType="separate"/>
      </w:r>
      <w:r w:rsidR="00792A02">
        <w:t>pav. 24</w:t>
      </w:r>
      <w:r w:rsidR="00792A02">
        <w:fldChar w:fldCharType="end"/>
      </w:r>
      <w:r>
        <w:t>)</w:t>
      </w:r>
      <w:r w:rsidR="00792A02">
        <w:t>.</w:t>
      </w:r>
    </w:p>
    <w:p w14:paraId="215DC437" w14:textId="77777777" w:rsidR="00E5755B" w:rsidRPr="00E5755B" w:rsidRDefault="00E5755B" w:rsidP="00E5755B"/>
    <w:p w14:paraId="35639F8A" w14:textId="0B13B63A" w:rsidR="00792A02" w:rsidRDefault="00154548" w:rsidP="00792A02">
      <w:pPr>
        <w:pStyle w:val="ISITekstas"/>
        <w:keepNext/>
        <w:ind w:firstLine="0"/>
        <w:jc w:val="center"/>
      </w:pPr>
      <w:r>
        <w:drawing>
          <wp:inline distT="0" distB="0" distL="0" distR="0" wp14:anchorId="0E428ACB" wp14:editId="200B43C9">
            <wp:extent cx="4035288" cy="2483842"/>
            <wp:effectExtent l="0" t="0" r="3810" b="0"/>
            <wp:docPr id="815107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10765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038250" cy="248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0CF93" w14:textId="58AEC13B" w:rsidR="00792A02" w:rsidRDefault="00792A02" w:rsidP="00792A02">
      <w:pPr>
        <w:pStyle w:val="Caption"/>
        <w:jc w:val="center"/>
      </w:pPr>
      <w:bookmarkStart w:id="21" w:name="_Ref225461609"/>
      <w:r>
        <w:t xml:space="preserve">pav. </w:t>
      </w:r>
      <w:r>
        <w:fldChar w:fldCharType="begin"/>
      </w:r>
      <w:r>
        <w:instrText xml:space="preserve"> SEQ pav. \* ARABIC </w:instrText>
      </w:r>
      <w:r>
        <w:fldChar w:fldCharType="separate"/>
      </w:r>
      <w:r>
        <w:t>22</w:t>
      </w:r>
      <w:r>
        <w:fldChar w:fldCharType="end"/>
      </w:r>
      <w:bookmarkEnd w:id="21"/>
      <w:r>
        <w:t xml:space="preserve"> programos paleidimo išvestis</w:t>
      </w:r>
    </w:p>
    <w:p w14:paraId="452FFE4B" w14:textId="77777777" w:rsidR="005C34CE" w:rsidRDefault="005C34CE" w:rsidP="005C34CE">
      <w:pPr>
        <w:pStyle w:val="ISITekstas"/>
        <w:keepNext/>
        <w:ind w:firstLine="0"/>
      </w:pPr>
    </w:p>
    <w:p w14:paraId="78FB32E3" w14:textId="0C58C952" w:rsidR="00792A02" w:rsidRDefault="00CC2AFB" w:rsidP="00792A02">
      <w:pPr>
        <w:pStyle w:val="ISITekstas"/>
        <w:keepNext/>
        <w:ind w:firstLine="0"/>
        <w:jc w:val="center"/>
      </w:pPr>
      <w:r>
        <w:drawing>
          <wp:inline distT="0" distB="0" distL="0" distR="0" wp14:anchorId="4FCB4E3C" wp14:editId="58EF8676">
            <wp:extent cx="1991140" cy="2837376"/>
            <wp:effectExtent l="0" t="0" r="9525" b="1270"/>
            <wp:docPr id="278536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53648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992284" cy="2839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73FC9" w14:textId="0AC681A5" w:rsidR="00CC2AFB" w:rsidRDefault="00792A02" w:rsidP="00792A02">
      <w:pPr>
        <w:pStyle w:val="Caption"/>
        <w:jc w:val="center"/>
      </w:pPr>
      <w:bookmarkStart w:id="22" w:name="_Ref225461613"/>
      <w:r>
        <w:t xml:space="preserve">pav. </w:t>
      </w:r>
      <w:r>
        <w:fldChar w:fldCharType="begin"/>
      </w:r>
      <w:r>
        <w:instrText xml:space="preserve"> SEQ pav. \* ARABIC </w:instrText>
      </w:r>
      <w:r>
        <w:fldChar w:fldCharType="separate"/>
      </w:r>
      <w:r>
        <w:t>23</w:t>
      </w:r>
      <w:r>
        <w:fldChar w:fldCharType="end"/>
      </w:r>
      <w:bookmarkEnd w:id="22"/>
      <w:r>
        <w:t xml:space="preserve"> DLL sukurti katalogai</w:t>
      </w:r>
    </w:p>
    <w:p w14:paraId="4A5A9C0F" w14:textId="77777777" w:rsidR="005C34CE" w:rsidRDefault="005C34CE" w:rsidP="005C34CE">
      <w:pPr>
        <w:pStyle w:val="ISITekstas"/>
        <w:keepNext/>
        <w:ind w:firstLine="0"/>
        <w:rPr>
          <w:lang w:val="en-US"/>
        </w:rPr>
      </w:pPr>
    </w:p>
    <w:p w14:paraId="33D00CDB" w14:textId="5D3B633A" w:rsidR="00792A02" w:rsidRPr="00154548" w:rsidRDefault="00CC2AFB" w:rsidP="00792A02">
      <w:pPr>
        <w:pStyle w:val="ISITekstas"/>
        <w:keepNext/>
        <w:ind w:firstLine="0"/>
        <w:jc w:val="center"/>
        <w:rPr>
          <w:lang w:val="en-US"/>
        </w:rPr>
      </w:pPr>
      <w:r>
        <w:drawing>
          <wp:inline distT="0" distB="0" distL="0" distR="0" wp14:anchorId="4A4D5300" wp14:editId="3227A0CC">
            <wp:extent cx="1400175" cy="3286125"/>
            <wp:effectExtent l="0" t="0" r="9525" b="9525"/>
            <wp:docPr id="1961108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10881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82B76" w14:textId="32F3890E" w:rsidR="00CC2AFB" w:rsidRPr="00CC2AFB" w:rsidRDefault="00792A02" w:rsidP="00792A02">
      <w:pPr>
        <w:pStyle w:val="Caption"/>
        <w:jc w:val="center"/>
      </w:pPr>
      <w:bookmarkStart w:id="23" w:name="_Ref225461617"/>
      <w:r>
        <w:t xml:space="preserve">pav. </w:t>
      </w:r>
      <w:r>
        <w:fldChar w:fldCharType="begin"/>
      </w:r>
      <w:r>
        <w:instrText xml:space="preserve"> SEQ pav. \* ARABIC </w:instrText>
      </w:r>
      <w:r>
        <w:fldChar w:fldCharType="separate"/>
      </w:r>
      <w:r>
        <w:t>24</w:t>
      </w:r>
      <w:r>
        <w:fldChar w:fldCharType="end"/>
      </w:r>
      <w:bookmarkEnd w:id="23"/>
      <w:r>
        <w:t xml:space="preserve"> koordinačių porų failo atkarpa</w:t>
      </w:r>
    </w:p>
    <w:sectPr w:rsidR="00CC2AFB" w:rsidRPr="00CC2AFB" w:rsidSect="005D1DC7">
      <w:footerReference w:type="default" r:id="rId35"/>
      <w:pgSz w:w="11906" w:h="16838"/>
      <w:pgMar w:top="1021" w:right="1021" w:bottom="1021" w:left="1588" w:header="567" w:footer="567" w:gutter="0"/>
      <w:pgNumType w:start="3"/>
      <w:cols w:space="1296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B47FF8" w14:textId="77777777" w:rsidR="006B379B" w:rsidRPr="00D75083" w:rsidRDefault="006B379B" w:rsidP="002B2915">
      <w:pPr>
        <w:spacing w:after="0" w:line="240" w:lineRule="auto"/>
      </w:pPr>
      <w:r w:rsidRPr="00D75083">
        <w:separator/>
      </w:r>
    </w:p>
  </w:endnote>
  <w:endnote w:type="continuationSeparator" w:id="0">
    <w:p w14:paraId="4A1D60D2" w14:textId="77777777" w:rsidR="006B379B" w:rsidRPr="00D75083" w:rsidRDefault="006B379B" w:rsidP="002B2915">
      <w:pPr>
        <w:spacing w:after="0" w:line="240" w:lineRule="auto"/>
      </w:pPr>
      <w:r w:rsidRPr="00D75083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BA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D7B3F7" w14:textId="77777777" w:rsidR="005D1DC7" w:rsidRPr="00D75083" w:rsidRDefault="005D1DC7">
    <w:pPr>
      <w:pStyle w:val="Footer"/>
      <w:jc w:val="center"/>
    </w:pPr>
  </w:p>
  <w:p w14:paraId="6C1FC0E7" w14:textId="77777777" w:rsidR="0036716C" w:rsidRPr="00D75083" w:rsidRDefault="0036716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65062047"/>
      <w:docPartObj>
        <w:docPartGallery w:val="Page Numbers (Bottom of Page)"/>
        <w:docPartUnique/>
      </w:docPartObj>
    </w:sdtPr>
    <w:sdtContent>
      <w:p w14:paraId="1E9FE9B4" w14:textId="77777777" w:rsidR="0036716C" w:rsidRPr="00D75083" w:rsidRDefault="0036716C">
        <w:pPr>
          <w:pStyle w:val="Footer"/>
          <w:jc w:val="center"/>
        </w:pPr>
        <w:r w:rsidRPr="00D75083">
          <w:fldChar w:fldCharType="begin"/>
        </w:r>
        <w:r w:rsidRPr="00D75083">
          <w:instrText xml:space="preserve"> PAGE   \* MERGEFORMAT </w:instrText>
        </w:r>
        <w:r w:rsidRPr="00D75083">
          <w:fldChar w:fldCharType="separate"/>
        </w:r>
        <w:r w:rsidR="00556C2C" w:rsidRPr="00D75083">
          <w:t>3</w:t>
        </w:r>
        <w:r w:rsidRPr="00D75083">
          <w:fldChar w:fldCharType="end"/>
        </w:r>
      </w:p>
    </w:sdtContent>
  </w:sdt>
  <w:p w14:paraId="77D561AC" w14:textId="77777777" w:rsidR="0036716C" w:rsidRPr="00D75083" w:rsidRDefault="0036716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4182244"/>
      <w:docPartObj>
        <w:docPartGallery w:val="Page Numbers (Bottom of Page)"/>
        <w:docPartUnique/>
      </w:docPartObj>
    </w:sdtPr>
    <w:sdtContent>
      <w:p w14:paraId="386E012F" w14:textId="77777777" w:rsidR="005D1DC7" w:rsidRPr="00D75083" w:rsidRDefault="005D1DC7">
        <w:pPr>
          <w:pStyle w:val="Footer"/>
          <w:jc w:val="center"/>
        </w:pPr>
        <w:r w:rsidRPr="00D75083">
          <w:fldChar w:fldCharType="begin"/>
        </w:r>
        <w:r w:rsidRPr="00D75083">
          <w:instrText xml:space="preserve"> PAGE   \* MERGEFORMAT </w:instrText>
        </w:r>
        <w:r w:rsidRPr="00D75083">
          <w:fldChar w:fldCharType="separate"/>
        </w:r>
        <w:r w:rsidR="00556C2C" w:rsidRPr="00D75083">
          <w:t>15</w:t>
        </w:r>
        <w:r w:rsidRPr="00D75083">
          <w:fldChar w:fldCharType="end"/>
        </w:r>
      </w:p>
    </w:sdtContent>
  </w:sdt>
  <w:p w14:paraId="6F303F97" w14:textId="77777777" w:rsidR="005D1DC7" w:rsidRPr="00D75083" w:rsidRDefault="005D1DC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D17B4B" w14:textId="77777777" w:rsidR="006B379B" w:rsidRPr="00D75083" w:rsidRDefault="006B379B" w:rsidP="002B2915">
      <w:pPr>
        <w:spacing w:after="0" w:line="240" w:lineRule="auto"/>
      </w:pPr>
      <w:r w:rsidRPr="00D75083">
        <w:separator/>
      </w:r>
    </w:p>
  </w:footnote>
  <w:footnote w:type="continuationSeparator" w:id="0">
    <w:p w14:paraId="67D56300" w14:textId="77777777" w:rsidR="006B379B" w:rsidRPr="00D75083" w:rsidRDefault="006B379B" w:rsidP="002B2915">
      <w:pPr>
        <w:spacing w:after="0" w:line="240" w:lineRule="auto"/>
      </w:pPr>
      <w:r w:rsidRPr="00D75083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46DE4"/>
    <w:multiLevelType w:val="multilevel"/>
    <w:tmpl w:val="3350D0E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73518E"/>
    <w:multiLevelType w:val="hybridMultilevel"/>
    <w:tmpl w:val="7FDEED8A"/>
    <w:lvl w:ilvl="0" w:tplc="6902D5B8">
      <w:start w:val="1"/>
      <w:numFmt w:val="bullet"/>
      <w:pStyle w:val="Style1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27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7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7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7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7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7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7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7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18C878A0"/>
    <w:multiLevelType w:val="multilevel"/>
    <w:tmpl w:val="23EC96BE"/>
    <w:lvl w:ilvl="0">
      <w:start w:val="1"/>
      <w:numFmt w:val="decimal"/>
      <w:pStyle w:val="ISIAntrat1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pStyle w:val="ISIAntrat2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pStyle w:val="ISIAntrat3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3" w15:restartNumberingAfterBreak="0">
    <w:nsid w:val="24480A00"/>
    <w:multiLevelType w:val="multilevel"/>
    <w:tmpl w:val="A01CC7D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5604902"/>
    <w:multiLevelType w:val="hybridMultilevel"/>
    <w:tmpl w:val="21DE8428"/>
    <w:lvl w:ilvl="0" w:tplc="0409000F">
      <w:start w:val="1"/>
      <w:numFmt w:val="decimal"/>
      <w:lvlText w:val="%1."/>
      <w:lvlJc w:val="left"/>
      <w:pPr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5" w15:restartNumberingAfterBreak="0">
    <w:nsid w:val="59F72478"/>
    <w:multiLevelType w:val="hybridMultilevel"/>
    <w:tmpl w:val="7E62E2B2"/>
    <w:lvl w:ilvl="0" w:tplc="452E61BA">
      <w:start w:val="1"/>
      <w:numFmt w:val="decimal"/>
      <w:pStyle w:val="ISISraasnum"/>
      <w:lvlText w:val="%1."/>
      <w:lvlJc w:val="left"/>
      <w:pPr>
        <w:ind w:left="927" w:hanging="360"/>
      </w:pPr>
      <w:rPr>
        <w:rFonts w:hint="default"/>
      </w:rPr>
    </w:lvl>
    <w:lvl w:ilvl="1" w:tplc="04270019" w:tentative="1">
      <w:start w:val="1"/>
      <w:numFmt w:val="lowerLetter"/>
      <w:lvlText w:val="%2."/>
      <w:lvlJc w:val="left"/>
      <w:pPr>
        <w:ind w:left="1647" w:hanging="360"/>
      </w:pPr>
    </w:lvl>
    <w:lvl w:ilvl="2" w:tplc="0427001B" w:tentative="1">
      <w:start w:val="1"/>
      <w:numFmt w:val="lowerRoman"/>
      <w:lvlText w:val="%3."/>
      <w:lvlJc w:val="right"/>
      <w:pPr>
        <w:ind w:left="2367" w:hanging="180"/>
      </w:pPr>
    </w:lvl>
    <w:lvl w:ilvl="3" w:tplc="0427000F" w:tentative="1">
      <w:start w:val="1"/>
      <w:numFmt w:val="decimal"/>
      <w:lvlText w:val="%4."/>
      <w:lvlJc w:val="left"/>
      <w:pPr>
        <w:ind w:left="3087" w:hanging="360"/>
      </w:pPr>
    </w:lvl>
    <w:lvl w:ilvl="4" w:tplc="04270019" w:tentative="1">
      <w:start w:val="1"/>
      <w:numFmt w:val="lowerLetter"/>
      <w:lvlText w:val="%5."/>
      <w:lvlJc w:val="left"/>
      <w:pPr>
        <w:ind w:left="3807" w:hanging="360"/>
      </w:pPr>
    </w:lvl>
    <w:lvl w:ilvl="5" w:tplc="0427001B" w:tentative="1">
      <w:start w:val="1"/>
      <w:numFmt w:val="lowerRoman"/>
      <w:lvlText w:val="%6."/>
      <w:lvlJc w:val="right"/>
      <w:pPr>
        <w:ind w:left="4527" w:hanging="180"/>
      </w:pPr>
    </w:lvl>
    <w:lvl w:ilvl="6" w:tplc="0427000F" w:tentative="1">
      <w:start w:val="1"/>
      <w:numFmt w:val="decimal"/>
      <w:lvlText w:val="%7."/>
      <w:lvlJc w:val="left"/>
      <w:pPr>
        <w:ind w:left="5247" w:hanging="360"/>
      </w:pPr>
    </w:lvl>
    <w:lvl w:ilvl="7" w:tplc="04270019" w:tentative="1">
      <w:start w:val="1"/>
      <w:numFmt w:val="lowerLetter"/>
      <w:lvlText w:val="%8."/>
      <w:lvlJc w:val="left"/>
      <w:pPr>
        <w:ind w:left="5967" w:hanging="360"/>
      </w:pPr>
    </w:lvl>
    <w:lvl w:ilvl="8" w:tplc="0427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6" w15:restartNumberingAfterBreak="0">
    <w:nsid w:val="7D15552A"/>
    <w:multiLevelType w:val="multilevel"/>
    <w:tmpl w:val="C1B01782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41808563">
    <w:abstractNumId w:val="2"/>
  </w:num>
  <w:num w:numId="2" w16cid:durableId="656301674">
    <w:abstractNumId w:val="1"/>
  </w:num>
  <w:num w:numId="3" w16cid:durableId="1109618436">
    <w:abstractNumId w:val="5"/>
  </w:num>
  <w:num w:numId="4" w16cid:durableId="204106557">
    <w:abstractNumId w:val="5"/>
    <w:lvlOverride w:ilvl="0">
      <w:startOverride w:val="1"/>
    </w:lvlOverride>
  </w:num>
  <w:num w:numId="5" w16cid:durableId="349262968">
    <w:abstractNumId w:val="5"/>
    <w:lvlOverride w:ilvl="0">
      <w:startOverride w:val="1"/>
    </w:lvlOverride>
  </w:num>
  <w:num w:numId="6" w16cid:durableId="170879190">
    <w:abstractNumId w:val="5"/>
    <w:lvlOverride w:ilvl="0">
      <w:startOverride w:val="1"/>
    </w:lvlOverride>
  </w:num>
  <w:num w:numId="7" w16cid:durableId="156656908">
    <w:abstractNumId w:val="4"/>
  </w:num>
  <w:num w:numId="8" w16cid:durableId="1889687057">
    <w:abstractNumId w:val="0"/>
  </w:num>
  <w:num w:numId="9" w16cid:durableId="1958096570">
    <w:abstractNumId w:val="3"/>
  </w:num>
  <w:num w:numId="10" w16cid:durableId="76068238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20"/>
  <w:proofState w:spelling="clean" w:grammar="clean"/>
  <w:attachedTemplate r:id="rId1"/>
  <w:defaultTabStop w:val="1296"/>
  <w:hyphenationZone w:val="396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95D"/>
    <w:rsid w:val="0001066A"/>
    <w:rsid w:val="00011F93"/>
    <w:rsid w:val="000272E9"/>
    <w:rsid w:val="000445D5"/>
    <w:rsid w:val="000451CD"/>
    <w:rsid w:val="00052ACD"/>
    <w:rsid w:val="00052E03"/>
    <w:rsid w:val="00066F8F"/>
    <w:rsid w:val="000673B5"/>
    <w:rsid w:val="00072909"/>
    <w:rsid w:val="00085109"/>
    <w:rsid w:val="00085BC3"/>
    <w:rsid w:val="0009414F"/>
    <w:rsid w:val="000A6FBE"/>
    <w:rsid w:val="000B1B4D"/>
    <w:rsid w:val="000E2FFC"/>
    <w:rsid w:val="00100D41"/>
    <w:rsid w:val="0010140F"/>
    <w:rsid w:val="0010314C"/>
    <w:rsid w:val="001052CD"/>
    <w:rsid w:val="00115074"/>
    <w:rsid w:val="00126060"/>
    <w:rsid w:val="00154548"/>
    <w:rsid w:val="0018709C"/>
    <w:rsid w:val="00187C38"/>
    <w:rsid w:val="001B5AAC"/>
    <w:rsid w:val="001C21D1"/>
    <w:rsid w:val="001C6B1D"/>
    <w:rsid w:val="001D2F4A"/>
    <w:rsid w:val="001D78F8"/>
    <w:rsid w:val="001E62FC"/>
    <w:rsid w:val="001F20FA"/>
    <w:rsid w:val="001F2BDD"/>
    <w:rsid w:val="001F7DF5"/>
    <w:rsid w:val="00204CDF"/>
    <w:rsid w:val="00205AB5"/>
    <w:rsid w:val="00207636"/>
    <w:rsid w:val="00220DE3"/>
    <w:rsid w:val="00237292"/>
    <w:rsid w:val="002379FA"/>
    <w:rsid w:val="00244DFB"/>
    <w:rsid w:val="00246B9D"/>
    <w:rsid w:val="00251290"/>
    <w:rsid w:val="002528A7"/>
    <w:rsid w:val="00267BA8"/>
    <w:rsid w:val="00275B8C"/>
    <w:rsid w:val="00280C72"/>
    <w:rsid w:val="00281954"/>
    <w:rsid w:val="00282359"/>
    <w:rsid w:val="00285416"/>
    <w:rsid w:val="00291F55"/>
    <w:rsid w:val="002959C1"/>
    <w:rsid w:val="002A222B"/>
    <w:rsid w:val="002A7FFA"/>
    <w:rsid w:val="002B2915"/>
    <w:rsid w:val="002C02D9"/>
    <w:rsid w:val="002C07D2"/>
    <w:rsid w:val="002C20A5"/>
    <w:rsid w:val="002E736B"/>
    <w:rsid w:val="002F44C4"/>
    <w:rsid w:val="002F5978"/>
    <w:rsid w:val="002F6588"/>
    <w:rsid w:val="0031164C"/>
    <w:rsid w:val="0031249A"/>
    <w:rsid w:val="00315E19"/>
    <w:rsid w:val="00321138"/>
    <w:rsid w:val="003271A3"/>
    <w:rsid w:val="00342B0E"/>
    <w:rsid w:val="00344790"/>
    <w:rsid w:val="00350C6E"/>
    <w:rsid w:val="00353E60"/>
    <w:rsid w:val="00355C36"/>
    <w:rsid w:val="00362A6D"/>
    <w:rsid w:val="0036716C"/>
    <w:rsid w:val="00382BEA"/>
    <w:rsid w:val="0038356F"/>
    <w:rsid w:val="00393985"/>
    <w:rsid w:val="003A27C3"/>
    <w:rsid w:val="003B4832"/>
    <w:rsid w:val="003C050B"/>
    <w:rsid w:val="003C0519"/>
    <w:rsid w:val="003C313E"/>
    <w:rsid w:val="003C37EE"/>
    <w:rsid w:val="003C5E80"/>
    <w:rsid w:val="003D078C"/>
    <w:rsid w:val="003D4C75"/>
    <w:rsid w:val="003E3A63"/>
    <w:rsid w:val="003F0A67"/>
    <w:rsid w:val="00402F39"/>
    <w:rsid w:val="00403AB2"/>
    <w:rsid w:val="00404113"/>
    <w:rsid w:val="00404ED9"/>
    <w:rsid w:val="00406103"/>
    <w:rsid w:val="00420075"/>
    <w:rsid w:val="00431EE4"/>
    <w:rsid w:val="0044322C"/>
    <w:rsid w:val="00455B42"/>
    <w:rsid w:val="00455E25"/>
    <w:rsid w:val="0045737E"/>
    <w:rsid w:val="004726D5"/>
    <w:rsid w:val="004754B4"/>
    <w:rsid w:val="00481EB4"/>
    <w:rsid w:val="00496562"/>
    <w:rsid w:val="004A26B7"/>
    <w:rsid w:val="004A601C"/>
    <w:rsid w:val="004D1696"/>
    <w:rsid w:val="004D1A51"/>
    <w:rsid w:val="004D3D22"/>
    <w:rsid w:val="004D454A"/>
    <w:rsid w:val="004D6E03"/>
    <w:rsid w:val="004E0829"/>
    <w:rsid w:val="004E5F1F"/>
    <w:rsid w:val="004F702E"/>
    <w:rsid w:val="005147DF"/>
    <w:rsid w:val="0051639E"/>
    <w:rsid w:val="00526AD8"/>
    <w:rsid w:val="005330E8"/>
    <w:rsid w:val="005461E3"/>
    <w:rsid w:val="00556C2C"/>
    <w:rsid w:val="00557BB5"/>
    <w:rsid w:val="00561A46"/>
    <w:rsid w:val="00564B85"/>
    <w:rsid w:val="00575481"/>
    <w:rsid w:val="005829EA"/>
    <w:rsid w:val="005838D5"/>
    <w:rsid w:val="00586E1A"/>
    <w:rsid w:val="00590AA1"/>
    <w:rsid w:val="00591563"/>
    <w:rsid w:val="005973A1"/>
    <w:rsid w:val="005B20AF"/>
    <w:rsid w:val="005B2E07"/>
    <w:rsid w:val="005B3486"/>
    <w:rsid w:val="005C29E4"/>
    <w:rsid w:val="005C316A"/>
    <w:rsid w:val="005C34CE"/>
    <w:rsid w:val="005C5030"/>
    <w:rsid w:val="005D1DC7"/>
    <w:rsid w:val="005D2AE9"/>
    <w:rsid w:val="005D5E7F"/>
    <w:rsid w:val="005D7BFA"/>
    <w:rsid w:val="005F3E2C"/>
    <w:rsid w:val="00605055"/>
    <w:rsid w:val="00613C6B"/>
    <w:rsid w:val="00613DCF"/>
    <w:rsid w:val="00614770"/>
    <w:rsid w:val="0063419C"/>
    <w:rsid w:val="00636F9B"/>
    <w:rsid w:val="00660643"/>
    <w:rsid w:val="006664DA"/>
    <w:rsid w:val="00672F07"/>
    <w:rsid w:val="0068138F"/>
    <w:rsid w:val="006850E3"/>
    <w:rsid w:val="00687EAC"/>
    <w:rsid w:val="006B379B"/>
    <w:rsid w:val="006B39B7"/>
    <w:rsid w:val="006C1321"/>
    <w:rsid w:val="006C2C5F"/>
    <w:rsid w:val="006D01FC"/>
    <w:rsid w:val="0070355D"/>
    <w:rsid w:val="00703A60"/>
    <w:rsid w:val="00703B6A"/>
    <w:rsid w:val="0071012B"/>
    <w:rsid w:val="00711A14"/>
    <w:rsid w:val="00717375"/>
    <w:rsid w:val="00717A91"/>
    <w:rsid w:val="007211C2"/>
    <w:rsid w:val="00726BAA"/>
    <w:rsid w:val="00732F06"/>
    <w:rsid w:val="00750813"/>
    <w:rsid w:val="00757955"/>
    <w:rsid w:val="00757B75"/>
    <w:rsid w:val="0076099D"/>
    <w:rsid w:val="00765493"/>
    <w:rsid w:val="0077665B"/>
    <w:rsid w:val="0077754E"/>
    <w:rsid w:val="007925C6"/>
    <w:rsid w:val="00792A02"/>
    <w:rsid w:val="007A2E7A"/>
    <w:rsid w:val="007B1060"/>
    <w:rsid w:val="007C030E"/>
    <w:rsid w:val="007C568F"/>
    <w:rsid w:val="007D2066"/>
    <w:rsid w:val="007D7ACF"/>
    <w:rsid w:val="007E3ABE"/>
    <w:rsid w:val="007E4539"/>
    <w:rsid w:val="0080647E"/>
    <w:rsid w:val="00813A93"/>
    <w:rsid w:val="0082160D"/>
    <w:rsid w:val="008237A1"/>
    <w:rsid w:val="00825902"/>
    <w:rsid w:val="00826845"/>
    <w:rsid w:val="00830642"/>
    <w:rsid w:val="00830D3E"/>
    <w:rsid w:val="00833067"/>
    <w:rsid w:val="008337E7"/>
    <w:rsid w:val="0084181B"/>
    <w:rsid w:val="008605E6"/>
    <w:rsid w:val="00860C7F"/>
    <w:rsid w:val="008628DB"/>
    <w:rsid w:val="0087147A"/>
    <w:rsid w:val="0087179B"/>
    <w:rsid w:val="008744F8"/>
    <w:rsid w:val="0087547C"/>
    <w:rsid w:val="0087710B"/>
    <w:rsid w:val="00881690"/>
    <w:rsid w:val="00882823"/>
    <w:rsid w:val="0088458A"/>
    <w:rsid w:val="00884984"/>
    <w:rsid w:val="00884DB6"/>
    <w:rsid w:val="008865AE"/>
    <w:rsid w:val="0089121F"/>
    <w:rsid w:val="008917CB"/>
    <w:rsid w:val="008938B9"/>
    <w:rsid w:val="008A3383"/>
    <w:rsid w:val="008B3466"/>
    <w:rsid w:val="008B63AD"/>
    <w:rsid w:val="008B7AF9"/>
    <w:rsid w:val="008C013C"/>
    <w:rsid w:val="008C33EF"/>
    <w:rsid w:val="008D174D"/>
    <w:rsid w:val="008D3E46"/>
    <w:rsid w:val="008D4EFD"/>
    <w:rsid w:val="008E6296"/>
    <w:rsid w:val="008F4EB4"/>
    <w:rsid w:val="0091512C"/>
    <w:rsid w:val="009172BE"/>
    <w:rsid w:val="00922432"/>
    <w:rsid w:val="009421A0"/>
    <w:rsid w:val="009423E8"/>
    <w:rsid w:val="00952B2F"/>
    <w:rsid w:val="00957EDD"/>
    <w:rsid w:val="00965F95"/>
    <w:rsid w:val="009718F7"/>
    <w:rsid w:val="00986B96"/>
    <w:rsid w:val="00987A9A"/>
    <w:rsid w:val="00987B6E"/>
    <w:rsid w:val="009A0DD8"/>
    <w:rsid w:val="009B0556"/>
    <w:rsid w:val="009B372F"/>
    <w:rsid w:val="009C0F0A"/>
    <w:rsid w:val="009C4967"/>
    <w:rsid w:val="009F0622"/>
    <w:rsid w:val="009F4258"/>
    <w:rsid w:val="00A0375F"/>
    <w:rsid w:val="00A141F2"/>
    <w:rsid w:val="00A22E73"/>
    <w:rsid w:val="00A25FD1"/>
    <w:rsid w:val="00A543ED"/>
    <w:rsid w:val="00A54FB5"/>
    <w:rsid w:val="00A5553B"/>
    <w:rsid w:val="00A6366B"/>
    <w:rsid w:val="00A67A7C"/>
    <w:rsid w:val="00A742E0"/>
    <w:rsid w:val="00A744B8"/>
    <w:rsid w:val="00A762B5"/>
    <w:rsid w:val="00A770CF"/>
    <w:rsid w:val="00A772B8"/>
    <w:rsid w:val="00A778A7"/>
    <w:rsid w:val="00A97026"/>
    <w:rsid w:val="00AD4DAF"/>
    <w:rsid w:val="00AD601B"/>
    <w:rsid w:val="00AD61BE"/>
    <w:rsid w:val="00AD67C7"/>
    <w:rsid w:val="00AD7CBC"/>
    <w:rsid w:val="00AE316B"/>
    <w:rsid w:val="00AE3319"/>
    <w:rsid w:val="00AE4456"/>
    <w:rsid w:val="00AF5E46"/>
    <w:rsid w:val="00AF688E"/>
    <w:rsid w:val="00AF69BF"/>
    <w:rsid w:val="00B01383"/>
    <w:rsid w:val="00B01709"/>
    <w:rsid w:val="00B033EF"/>
    <w:rsid w:val="00B15233"/>
    <w:rsid w:val="00B543A5"/>
    <w:rsid w:val="00B54B2E"/>
    <w:rsid w:val="00B60A13"/>
    <w:rsid w:val="00B62895"/>
    <w:rsid w:val="00B62B4B"/>
    <w:rsid w:val="00B7453C"/>
    <w:rsid w:val="00B96B06"/>
    <w:rsid w:val="00BB1031"/>
    <w:rsid w:val="00BC2476"/>
    <w:rsid w:val="00BC26C1"/>
    <w:rsid w:val="00BC6C44"/>
    <w:rsid w:val="00BC6E0A"/>
    <w:rsid w:val="00BE625F"/>
    <w:rsid w:val="00BF160D"/>
    <w:rsid w:val="00BF1624"/>
    <w:rsid w:val="00C05C06"/>
    <w:rsid w:val="00C224FA"/>
    <w:rsid w:val="00C30349"/>
    <w:rsid w:val="00C44BA1"/>
    <w:rsid w:val="00C50F44"/>
    <w:rsid w:val="00C535B4"/>
    <w:rsid w:val="00C54578"/>
    <w:rsid w:val="00C5728E"/>
    <w:rsid w:val="00C61C21"/>
    <w:rsid w:val="00C62F3E"/>
    <w:rsid w:val="00C67E0B"/>
    <w:rsid w:val="00CA3FEB"/>
    <w:rsid w:val="00CB05AF"/>
    <w:rsid w:val="00CC1BFD"/>
    <w:rsid w:val="00CC2AFB"/>
    <w:rsid w:val="00CC6B88"/>
    <w:rsid w:val="00CD063A"/>
    <w:rsid w:val="00CD1B94"/>
    <w:rsid w:val="00CE3EF1"/>
    <w:rsid w:val="00CE7CBA"/>
    <w:rsid w:val="00CF0D6A"/>
    <w:rsid w:val="00CF250A"/>
    <w:rsid w:val="00CF489E"/>
    <w:rsid w:val="00CF7605"/>
    <w:rsid w:val="00D061CF"/>
    <w:rsid w:val="00D113CF"/>
    <w:rsid w:val="00D119F7"/>
    <w:rsid w:val="00D230D7"/>
    <w:rsid w:val="00D23C20"/>
    <w:rsid w:val="00D30233"/>
    <w:rsid w:val="00D30476"/>
    <w:rsid w:val="00D40759"/>
    <w:rsid w:val="00D55A07"/>
    <w:rsid w:val="00D65B16"/>
    <w:rsid w:val="00D66F28"/>
    <w:rsid w:val="00D717D0"/>
    <w:rsid w:val="00D75083"/>
    <w:rsid w:val="00D82C80"/>
    <w:rsid w:val="00D87F08"/>
    <w:rsid w:val="00D90101"/>
    <w:rsid w:val="00D942B1"/>
    <w:rsid w:val="00D951A3"/>
    <w:rsid w:val="00DA1576"/>
    <w:rsid w:val="00DA1831"/>
    <w:rsid w:val="00DB704C"/>
    <w:rsid w:val="00DC12C3"/>
    <w:rsid w:val="00DD064E"/>
    <w:rsid w:val="00DD4A18"/>
    <w:rsid w:val="00DD6909"/>
    <w:rsid w:val="00DE6ED9"/>
    <w:rsid w:val="00DF116C"/>
    <w:rsid w:val="00DF7865"/>
    <w:rsid w:val="00E11517"/>
    <w:rsid w:val="00E11C19"/>
    <w:rsid w:val="00E3195D"/>
    <w:rsid w:val="00E35D6C"/>
    <w:rsid w:val="00E405D9"/>
    <w:rsid w:val="00E4313D"/>
    <w:rsid w:val="00E50243"/>
    <w:rsid w:val="00E514DF"/>
    <w:rsid w:val="00E56B32"/>
    <w:rsid w:val="00E5755B"/>
    <w:rsid w:val="00E648A3"/>
    <w:rsid w:val="00E64F0D"/>
    <w:rsid w:val="00E8485E"/>
    <w:rsid w:val="00EA410D"/>
    <w:rsid w:val="00EA4CDD"/>
    <w:rsid w:val="00EA53D7"/>
    <w:rsid w:val="00EB3EAE"/>
    <w:rsid w:val="00EB6277"/>
    <w:rsid w:val="00ED1E68"/>
    <w:rsid w:val="00ED347E"/>
    <w:rsid w:val="00ED6B7D"/>
    <w:rsid w:val="00ED6EB6"/>
    <w:rsid w:val="00EF7FC9"/>
    <w:rsid w:val="00F100CF"/>
    <w:rsid w:val="00F3089D"/>
    <w:rsid w:val="00F55863"/>
    <w:rsid w:val="00F55CDA"/>
    <w:rsid w:val="00F5742F"/>
    <w:rsid w:val="00F67746"/>
    <w:rsid w:val="00F81175"/>
    <w:rsid w:val="00F81414"/>
    <w:rsid w:val="00F84D3A"/>
    <w:rsid w:val="00F8660D"/>
    <w:rsid w:val="00F9480D"/>
    <w:rsid w:val="00FB72CE"/>
    <w:rsid w:val="00FC389D"/>
    <w:rsid w:val="00FF0792"/>
    <w:rsid w:val="00FF421F"/>
    <w:rsid w:val="00FF548E"/>
    <w:rsid w:val="00FF60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t-L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EF05D0"/>
  <w15:chartTrackingRefBased/>
  <w15:docId w15:val="{FE219ECE-9C92-4C18-9A05-4C454DE330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lt-L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5A07"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BF162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5A0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453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925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91563"/>
    <w:pPr>
      <w:ind w:left="720"/>
      <w:contextualSpacing/>
    </w:pPr>
  </w:style>
  <w:style w:type="paragraph" w:customStyle="1" w:styleId="ISIAntrat1">
    <w:name w:val="ISI_Antraštė_1"/>
    <w:basedOn w:val="Heading1"/>
    <w:qFormat/>
    <w:rsid w:val="00A778A7"/>
    <w:pPr>
      <w:numPr>
        <w:numId w:val="1"/>
      </w:numPr>
      <w:spacing w:before="0" w:after="240"/>
      <w:ind w:left="567" w:hanging="425"/>
      <w:jc w:val="both"/>
    </w:pPr>
    <w:rPr>
      <w:rFonts w:ascii="Arial" w:hAnsi="Arial" w:cs="Arial"/>
      <w:b/>
      <w:caps/>
      <w:color w:val="auto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BF16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BF1624"/>
    <w:pPr>
      <w:outlineLvl w:val="9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BF1624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BF1624"/>
    <w:rPr>
      <w:color w:val="0563C1" w:themeColor="hyperlink"/>
      <w:u w:val="single"/>
    </w:rPr>
  </w:style>
  <w:style w:type="paragraph" w:customStyle="1" w:styleId="ISIAntrat2">
    <w:name w:val="ISI_Antraštė_2"/>
    <w:basedOn w:val="Heading2"/>
    <w:qFormat/>
    <w:rsid w:val="00A778A7"/>
    <w:pPr>
      <w:numPr>
        <w:ilvl w:val="1"/>
        <w:numId w:val="1"/>
      </w:numPr>
      <w:spacing w:before="240" w:after="120" w:line="288" w:lineRule="auto"/>
      <w:ind w:left="851" w:hanging="567"/>
    </w:pPr>
    <w:rPr>
      <w:rFonts w:ascii="Arial" w:hAnsi="Arial"/>
      <w:b/>
      <w:color w:val="auto"/>
      <w:sz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56B3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5A0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56B32"/>
    <w:rPr>
      <w:rFonts w:ascii="Segoe UI" w:hAnsi="Segoe UI" w:cs="Segoe UI"/>
      <w:sz w:val="18"/>
      <w:szCs w:val="18"/>
    </w:rPr>
  </w:style>
  <w:style w:type="paragraph" w:customStyle="1" w:styleId="ISITekstas">
    <w:name w:val="ISI_Tekstas"/>
    <w:basedOn w:val="Normal"/>
    <w:qFormat/>
    <w:rsid w:val="00A744B8"/>
    <w:pPr>
      <w:spacing w:after="60" w:line="288" w:lineRule="auto"/>
      <w:ind w:firstLine="567"/>
      <w:jc w:val="both"/>
    </w:pPr>
    <w:rPr>
      <w:rFonts w:ascii="Times New Roman" w:hAnsi="Times New Roman" w:cs="Times New Roman"/>
      <w:sz w:val="24"/>
    </w:rPr>
  </w:style>
  <w:style w:type="paragraph" w:customStyle="1" w:styleId="ISIAntrat3">
    <w:name w:val="ISI_Antraštė_3"/>
    <w:basedOn w:val="Heading3"/>
    <w:qFormat/>
    <w:rsid w:val="00B15233"/>
    <w:pPr>
      <w:numPr>
        <w:ilvl w:val="2"/>
        <w:numId w:val="1"/>
      </w:numPr>
      <w:spacing w:before="240" w:after="120"/>
      <w:ind w:left="1134" w:hanging="709"/>
    </w:pPr>
    <w:rPr>
      <w:rFonts w:ascii="Arial" w:hAnsi="Arial" w:cs="Arial"/>
      <w:b/>
      <w:color w:val="auto"/>
    </w:rPr>
  </w:style>
  <w:style w:type="paragraph" w:styleId="TOC2">
    <w:name w:val="toc 2"/>
    <w:basedOn w:val="Normal"/>
    <w:next w:val="Normal"/>
    <w:autoRedefine/>
    <w:uiPriority w:val="39"/>
    <w:unhideWhenUsed/>
    <w:rsid w:val="007E4539"/>
    <w:pPr>
      <w:spacing w:after="100"/>
      <w:ind w:left="220"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7E453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7E4539"/>
    <w:pPr>
      <w:spacing w:after="100"/>
      <w:ind w:left="440"/>
    </w:pPr>
  </w:style>
  <w:style w:type="paragraph" w:customStyle="1" w:styleId="ISIAntrat10">
    <w:name w:val="ISI_Antraštė_1.0"/>
    <w:basedOn w:val="ISIAntrat1"/>
    <w:qFormat/>
    <w:rsid w:val="00E648A3"/>
    <w:pPr>
      <w:numPr>
        <w:numId w:val="0"/>
      </w:numPr>
      <w:ind w:left="567" w:hanging="425"/>
    </w:pPr>
  </w:style>
  <w:style w:type="paragraph" w:customStyle="1" w:styleId="Style1">
    <w:name w:val="Style1"/>
    <w:basedOn w:val="ISITekstas"/>
    <w:qFormat/>
    <w:rsid w:val="00A744B8"/>
    <w:pPr>
      <w:numPr>
        <w:numId w:val="2"/>
      </w:numPr>
      <w:spacing w:after="120"/>
      <w:ind w:left="1281" w:hanging="357"/>
    </w:pPr>
  </w:style>
  <w:style w:type="paragraph" w:customStyle="1" w:styleId="ISISraas">
    <w:name w:val="ISI_Sąrašas"/>
    <w:basedOn w:val="Style1"/>
    <w:qFormat/>
    <w:rsid w:val="00A778A7"/>
    <w:pPr>
      <w:spacing w:after="60" w:line="264" w:lineRule="auto"/>
      <w:ind w:left="993" w:hanging="426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B2915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2915"/>
  </w:style>
  <w:style w:type="paragraph" w:styleId="Footer">
    <w:name w:val="footer"/>
    <w:basedOn w:val="Normal"/>
    <w:link w:val="FooterChar"/>
    <w:uiPriority w:val="99"/>
    <w:unhideWhenUsed/>
    <w:rsid w:val="002B2915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2915"/>
  </w:style>
  <w:style w:type="paragraph" w:customStyle="1" w:styleId="ISISraasnum">
    <w:name w:val="ISI_Sąrašas_num"/>
    <w:basedOn w:val="ISITekstas"/>
    <w:qFormat/>
    <w:rsid w:val="00A778A7"/>
    <w:pPr>
      <w:numPr>
        <w:numId w:val="3"/>
      </w:numPr>
      <w:spacing w:line="264" w:lineRule="auto"/>
      <w:ind w:left="993" w:hanging="426"/>
      <w:contextualSpacing/>
    </w:pPr>
  </w:style>
  <w:style w:type="character" w:styleId="PlaceholderText">
    <w:name w:val="Placeholder Text"/>
    <w:basedOn w:val="DefaultParagraphFont"/>
    <w:uiPriority w:val="99"/>
    <w:semiHidden/>
    <w:rsid w:val="0071012B"/>
    <w:rPr>
      <w:color w:val="808080"/>
    </w:rPr>
  </w:style>
  <w:style w:type="paragraph" w:customStyle="1" w:styleId="ISIKodas">
    <w:name w:val="ISI_Kodas"/>
    <w:basedOn w:val="Normal"/>
    <w:link w:val="ISIKodasChar"/>
    <w:qFormat/>
    <w:rsid w:val="008C33EF"/>
    <w:pPr>
      <w:spacing w:after="0"/>
    </w:pPr>
    <w:rPr>
      <w:rFonts w:ascii="Courier New" w:hAnsi="Courier New" w:cs="Courier New"/>
      <w:sz w:val="18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AE3319"/>
    <w:rPr>
      <w:color w:val="605E5C"/>
      <w:shd w:val="clear" w:color="auto" w:fill="E1DFDD"/>
    </w:rPr>
  </w:style>
  <w:style w:type="character" w:customStyle="1" w:styleId="ISIKodasChar">
    <w:name w:val="ISI_Kodas Char"/>
    <w:basedOn w:val="DefaultParagraphFont"/>
    <w:link w:val="ISIKodas"/>
    <w:rsid w:val="008C33EF"/>
    <w:rPr>
      <w:rFonts w:ascii="Courier New" w:hAnsi="Courier New" w:cs="Courier New"/>
      <w:sz w:val="18"/>
    </w:rPr>
  </w:style>
  <w:style w:type="character" w:styleId="Strong">
    <w:name w:val="Strong"/>
    <w:basedOn w:val="DefaultParagraphFont"/>
    <w:uiPriority w:val="22"/>
    <w:rsid w:val="00ED6B7D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AF688E"/>
    <w:rPr>
      <w:color w:val="954F72" w:themeColor="followedHyperlink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421A0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421A0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9421A0"/>
    <w:rPr>
      <w:vertAlign w:val="superscript"/>
    </w:rPr>
  </w:style>
  <w:style w:type="paragraph" w:styleId="Caption">
    <w:name w:val="caption"/>
    <w:basedOn w:val="Normal"/>
    <w:next w:val="Normal"/>
    <w:uiPriority w:val="35"/>
    <w:unhideWhenUsed/>
    <w:qFormat/>
    <w:rsid w:val="008F4EB4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eGridLight">
    <w:name w:val="Grid Table Light"/>
    <w:basedOn w:val="TableNormal"/>
    <w:uiPriority w:val="40"/>
    <w:rsid w:val="009C0F0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987A9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fontTable" Target="fontTable.xml"/><Relationship Id="rId10" Type="http://schemas.openxmlformats.org/officeDocument/2006/relationships/footer" Target="footer2.xml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footer" Target="footer3.xm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omas\Desktop\Uni\2%20Kursas\3%20Semestras\VPM\Pavyzdziai\formatavimo_guidelines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D5ADEE-F0E9-4618-B798-E79DD8FC42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formatavimo_guidelines.dotx</Template>
  <TotalTime>766</TotalTime>
  <Pages>1</Pages>
  <Words>1021</Words>
  <Characters>5820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Adomas</dc:creator>
  <cp:keywords/>
  <dc:description/>
  <cp:lastModifiedBy>Adomas Lukoševičius</cp:lastModifiedBy>
  <cp:revision>33</cp:revision>
  <dcterms:created xsi:type="dcterms:W3CDTF">2026-03-24T17:16:00Z</dcterms:created>
  <dcterms:modified xsi:type="dcterms:W3CDTF">2026-03-26T21:54:00Z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aef7826afb289f107a54cccb31a319b186ddf7c081305f45c148e61aeea72587</vt:lpwstr>
  </property>
</Properties>
</file>